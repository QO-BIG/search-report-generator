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5203ED" w:rsidRPr="00D82305" w:rsidSect="006E23CF">
      <w:headerReference w:type="default" r:id="rId26"/>
      <w:footerReference w:type="default" r:id="rId27"/>
      <w:headerReference w:type="first" r:id="rId28"/>
      <w:footerReference w:type="first" r:id="rId29"/>
      <w:type w:val="continuous"/>
      <w:pgSz w:w="11909" w:h="16834"/>
      <w:pgMar w:top="1440" w:right="1440" w:bottom="709" w:left="1440" w:header="624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EA601" w14:textId="77777777" w:rsidR="00811D18" w:rsidRPr="006048A0" w:rsidRDefault="00811D18">
      <w:r w:rsidRPr="006048A0">
        <w:separator/>
      </w:r>
    </w:p>
  </w:endnote>
  <w:endnote w:type="continuationSeparator" w:id="0">
    <w:p w14:paraId="5CDB4AAC" w14:textId="77777777" w:rsidR="00811D18" w:rsidRPr="006048A0" w:rsidRDefault="00811D18">
      <w:r w:rsidRPr="006048A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g-1ff8">
    <w:altName w:val="Segoe Print"/>
    <w:charset w:val="00"/>
    <w:family w:val="auto"/>
    <w:pitch w:val="default"/>
    <w:sig w:usb0="00000000" w:usb1="00000000" w:usb2="00000000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46491" w14:textId="77777777" w:rsidR="00FA56A2" w:rsidRPr="006048A0" w:rsidRDefault="00FA56A2">
    <w:pPr>
      <w:pStyle w:val="Footer"/>
      <w:tabs>
        <w:tab w:val="left" w:pos="1134"/>
      </w:tabs>
      <w:ind w:right="59"/>
      <w:jc w:val="center"/>
      <w:rPr>
        <w:sz w:val="20"/>
        <w:szCs w:val="20"/>
      </w:rPr>
    </w:pPr>
    <w:r w:rsidRPr="006048A0">
      <w:t>Registered Patent, Trademark &amp; Industrial Design Agents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E8091" w14:textId="77777777" w:rsidR="00FA56A2" w:rsidRPr="006048A0" w:rsidRDefault="00FA56A2">
    <w:pPr>
      <w:pStyle w:val="Footer"/>
      <w:tabs>
        <w:tab w:val="left" w:pos="1134"/>
      </w:tabs>
      <w:ind w:right="59"/>
      <w:jc w:val="center"/>
      <w:rPr>
        <w:sz w:val="20"/>
        <w:szCs w:val="20"/>
      </w:rPr>
    </w:pPr>
    <w:r w:rsidRPr="006048A0">
      <w:t>Registered Patent, Trademark &amp; Industrial Design Agents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0FBF0" w14:textId="77777777" w:rsidR="00811D18" w:rsidRPr="006048A0" w:rsidRDefault="00811D18">
      <w:r w:rsidRPr="006048A0">
        <w:separator/>
      </w:r>
    </w:p>
  </w:footnote>
  <w:footnote w:type="continuationSeparator" w:id="0">
    <w:p w14:paraId="2549A85C" w14:textId="77777777" w:rsidR="00811D18" w:rsidRPr="006048A0" w:rsidRDefault="00811D18">
      <w:r w:rsidRPr="006048A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61EB7" w14:textId="77777777" w:rsidR="00FA56A2" w:rsidRPr="006048A0" w:rsidRDefault="009D0399">
    <w:pPr>
      <w:tabs>
        <w:tab w:val="right" w:pos="9072"/>
      </w:tabs>
      <w:rPr>
        <w:rFonts w:ascii="Arial" w:hAnsi="Arial" w:cs="Arial"/>
        <w:sz w:val="16"/>
        <w:szCs w:val="16"/>
      </w:rPr>
    </w:pPr>
    <w:r>
      <w:rPr>
        <w:noProof/>
        <w:lang w:eastAsia="zh-CN"/>
      </w:rPr>
      <w:drawing>
        <wp:anchor distT="0" distB="0" distL="114300" distR="114300" simplePos="0" relativeHeight="251658242" behindDoc="0" locked="0" layoutInCell="1" allowOverlap="1" wp14:anchorId="16C863CA" wp14:editId="4795A42D">
          <wp:simplePos x="0" y="0"/>
          <wp:positionH relativeFrom="column">
            <wp:posOffset>0</wp:posOffset>
          </wp:positionH>
          <wp:positionV relativeFrom="paragraph">
            <wp:posOffset>17145</wp:posOffset>
          </wp:positionV>
          <wp:extent cx="2093595" cy="1003300"/>
          <wp:effectExtent l="0" t="0" r="0" b="0"/>
          <wp:wrapNone/>
          <wp:docPr id="740981652" name="Picture 7409816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3595" cy="1003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5850CC6" w14:textId="77777777" w:rsidR="00FA56A2" w:rsidRPr="006048A0" w:rsidRDefault="00FA56A2">
    <w:pPr>
      <w:tabs>
        <w:tab w:val="right" w:pos="9072"/>
      </w:tabs>
      <w:rPr>
        <w:rFonts w:ascii="Arial" w:hAnsi="Arial" w:cs="Arial"/>
        <w:sz w:val="16"/>
        <w:szCs w:val="16"/>
      </w:rPr>
    </w:pPr>
  </w:p>
  <w:p w14:paraId="3C47EDE8" w14:textId="77777777" w:rsidR="00FA56A2" w:rsidRPr="006048A0" w:rsidRDefault="00FA56A2">
    <w:pPr>
      <w:tabs>
        <w:tab w:val="right" w:pos="9072"/>
      </w:tabs>
      <w:rPr>
        <w:rFonts w:ascii="Arial" w:hAnsi="Arial" w:cs="Arial"/>
        <w:sz w:val="16"/>
        <w:szCs w:val="16"/>
      </w:rPr>
    </w:pPr>
    <w:r w:rsidRPr="006048A0">
      <w:rPr>
        <w:rFonts w:ascii="Arial" w:hAnsi="Arial" w:cs="Arial"/>
        <w:sz w:val="16"/>
        <w:szCs w:val="16"/>
      </w:rPr>
      <w:tab/>
    </w:r>
  </w:p>
  <w:p w14:paraId="2E7EBF4A" w14:textId="77777777" w:rsidR="00FA56A2" w:rsidRPr="006048A0" w:rsidRDefault="00FA56A2">
    <w:pPr>
      <w:tabs>
        <w:tab w:val="right" w:pos="9072"/>
      </w:tabs>
      <w:rPr>
        <w:rFonts w:ascii="Arial" w:hAnsi="Arial" w:cs="Arial"/>
        <w:sz w:val="16"/>
        <w:szCs w:val="16"/>
      </w:rPr>
    </w:pPr>
  </w:p>
  <w:p w14:paraId="4F7D43D6" w14:textId="77777777" w:rsidR="00FA56A2" w:rsidRPr="006048A0" w:rsidRDefault="00FA56A2">
    <w:pPr>
      <w:tabs>
        <w:tab w:val="right" w:pos="9072"/>
      </w:tabs>
      <w:rPr>
        <w:rFonts w:ascii="Arial" w:hAnsi="Arial" w:cs="Arial"/>
        <w:sz w:val="16"/>
        <w:szCs w:val="16"/>
      </w:rPr>
    </w:pPr>
  </w:p>
  <w:p w14:paraId="13A04D4D" w14:textId="77777777" w:rsidR="00FA56A2" w:rsidRPr="006048A0" w:rsidRDefault="00FA56A2">
    <w:pPr>
      <w:tabs>
        <w:tab w:val="right" w:pos="9072"/>
      </w:tabs>
      <w:rPr>
        <w:rFonts w:ascii="Arial" w:hAnsi="Arial" w:cs="Arial"/>
        <w:sz w:val="16"/>
        <w:szCs w:val="16"/>
      </w:rPr>
    </w:pPr>
  </w:p>
  <w:p w14:paraId="07C22D50" w14:textId="77777777" w:rsidR="00FA56A2" w:rsidRPr="006048A0" w:rsidRDefault="00FA56A2">
    <w:pPr>
      <w:tabs>
        <w:tab w:val="right" w:pos="9072"/>
      </w:tabs>
      <w:rPr>
        <w:rFonts w:ascii="Arial" w:hAnsi="Arial" w:cs="Arial"/>
        <w:sz w:val="16"/>
        <w:szCs w:val="16"/>
      </w:rPr>
    </w:pPr>
  </w:p>
  <w:p w14:paraId="3F50FB3A" w14:textId="77777777" w:rsidR="00FA56A2" w:rsidRPr="006048A0" w:rsidRDefault="00FA56A2">
    <w:pPr>
      <w:tabs>
        <w:tab w:val="right" w:pos="9072"/>
      </w:tabs>
      <w:rPr>
        <w:rFonts w:ascii="Arial" w:hAnsi="Arial" w:cs="Arial"/>
        <w:sz w:val="18"/>
        <w:szCs w:val="18"/>
      </w:rPr>
    </w:pPr>
    <w:r w:rsidRPr="006048A0">
      <w:rPr>
        <w:rFonts w:ascii="Arial" w:hAnsi="Arial" w:cs="Arial"/>
        <w:sz w:val="16"/>
        <w:szCs w:val="16"/>
      </w:rPr>
      <w:tab/>
    </w:r>
    <w:r w:rsidRPr="006048A0">
      <w:rPr>
        <w:rFonts w:ascii="Arial" w:hAnsi="Arial" w:cs="Arial"/>
        <w:sz w:val="18"/>
        <w:szCs w:val="18"/>
      </w:rPr>
      <w:t xml:space="preserve">Page </w:t>
    </w:r>
    <w:r w:rsidRPr="006048A0">
      <w:rPr>
        <w:rFonts w:ascii="Arial" w:hAnsi="Arial" w:cs="Arial"/>
        <w:sz w:val="18"/>
        <w:szCs w:val="18"/>
      </w:rPr>
      <w:fldChar w:fldCharType="begin"/>
    </w:r>
    <w:r w:rsidRPr="006048A0">
      <w:rPr>
        <w:rFonts w:ascii="Arial" w:hAnsi="Arial" w:cs="Arial"/>
        <w:sz w:val="18"/>
        <w:szCs w:val="18"/>
      </w:rPr>
      <w:instrText xml:space="preserve"> PAGE  \* Arabic  \* MERGEFORMAT </w:instrText>
    </w:r>
    <w:r w:rsidRPr="006048A0">
      <w:rPr>
        <w:rFonts w:ascii="Arial" w:hAnsi="Arial" w:cs="Arial"/>
        <w:sz w:val="18"/>
        <w:szCs w:val="18"/>
      </w:rPr>
      <w:fldChar w:fldCharType="separate"/>
    </w:r>
    <w:r w:rsidR="004D27C1" w:rsidRPr="006048A0">
      <w:rPr>
        <w:rFonts w:ascii="Arial" w:hAnsi="Arial" w:cs="Arial"/>
        <w:sz w:val="18"/>
        <w:szCs w:val="18"/>
        <w:lang w:eastAsia="en-MY"/>
      </w:rPr>
      <w:t>7</w:t>
    </w:r>
    <w:r w:rsidRPr="006048A0">
      <w:rPr>
        <w:rFonts w:ascii="Arial" w:hAnsi="Arial" w:cs="Arial"/>
        <w:sz w:val="18"/>
        <w:szCs w:val="18"/>
      </w:rPr>
      <w:fldChar w:fldCharType="end"/>
    </w:r>
    <w:r w:rsidRPr="006048A0">
      <w:rPr>
        <w:rFonts w:ascii="Arial" w:hAnsi="Arial" w:cs="Arial"/>
        <w:sz w:val="18"/>
        <w:szCs w:val="18"/>
      </w:rPr>
      <w:t xml:space="preserve"> of </w:t>
    </w:r>
    <w:r w:rsidRPr="006048A0">
      <w:rPr>
        <w:rFonts w:ascii="Arial" w:hAnsi="Arial" w:cs="Arial"/>
        <w:sz w:val="18"/>
        <w:szCs w:val="18"/>
      </w:rPr>
      <w:fldChar w:fldCharType="begin"/>
    </w:r>
    <w:r w:rsidRPr="006048A0">
      <w:rPr>
        <w:rFonts w:ascii="Arial" w:hAnsi="Arial" w:cs="Arial"/>
        <w:sz w:val="18"/>
        <w:szCs w:val="18"/>
      </w:rPr>
      <w:instrText xml:space="preserve"> NUMPAGES   \* MERGEFORMAT </w:instrText>
    </w:r>
    <w:r w:rsidRPr="006048A0">
      <w:rPr>
        <w:rFonts w:ascii="Arial" w:hAnsi="Arial" w:cs="Arial"/>
        <w:sz w:val="18"/>
        <w:szCs w:val="18"/>
      </w:rPr>
      <w:fldChar w:fldCharType="separate"/>
    </w:r>
    <w:r w:rsidR="004D27C1" w:rsidRPr="006048A0">
      <w:rPr>
        <w:rFonts w:ascii="Arial" w:hAnsi="Arial" w:cs="Arial"/>
        <w:sz w:val="18"/>
        <w:szCs w:val="18"/>
        <w:lang w:eastAsia="en-MY"/>
      </w:rPr>
      <w:t>7</w:t>
    </w:r>
    <w:r w:rsidRPr="006048A0">
      <w:rPr>
        <w:rFonts w:ascii="Arial" w:hAnsi="Arial" w:cs="Arial"/>
        <w:sz w:val="18"/>
        <w:szCs w:val="18"/>
      </w:rPr>
      <w:fldChar w:fldCharType="end"/>
    </w:r>
  </w:p>
  <w:p w14:paraId="20C2BD82" w14:textId="77777777" w:rsidR="005B6505" w:rsidRPr="006048A0" w:rsidRDefault="005B6505">
    <w:pPr>
      <w:tabs>
        <w:tab w:val="right" w:pos="9072"/>
      </w:tabs>
      <w:rPr>
        <w:rFonts w:ascii="Arial" w:hAnsi="Arial" w:cs="Arial"/>
        <w:sz w:val="18"/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336A1" w14:textId="77777777" w:rsidR="00E4777D" w:rsidRPr="006048A0" w:rsidRDefault="009D0399" w:rsidP="00E4777D">
    <w:pPr>
      <w:ind w:left="3686"/>
      <w:rPr>
        <w:rFonts w:ascii="Times New Roman" w:hAnsi="Times New Roman"/>
      </w:rPr>
    </w:pPr>
    <w:r>
      <w:rPr>
        <w:noProof/>
        <w:lang w:eastAsia="zh-CN"/>
      </w:rPr>
      <w:drawing>
        <wp:anchor distT="0" distB="0" distL="114300" distR="114300" simplePos="0" relativeHeight="251658241" behindDoc="0" locked="0" layoutInCell="1" allowOverlap="1" wp14:anchorId="15C78B33" wp14:editId="2333D0F0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2093595" cy="1003300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3595" cy="1003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57E52" w:rsidRPr="006048A0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DF9ED4F" wp14:editId="7C15E2F3">
              <wp:simplePos x="0" y="0"/>
              <wp:positionH relativeFrom="column">
                <wp:posOffset>2335530</wp:posOffset>
              </wp:positionH>
              <wp:positionV relativeFrom="paragraph">
                <wp:posOffset>-156845</wp:posOffset>
              </wp:positionV>
              <wp:extent cx="4185920" cy="1598295"/>
              <wp:effectExtent l="0" t="0" r="5080" b="1905"/>
              <wp:wrapNone/>
              <wp:docPr id="361610295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85920" cy="15982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346A0CA" w14:textId="77777777" w:rsidR="00E4777D" w:rsidRPr="006048A0" w:rsidRDefault="00E4777D" w:rsidP="00E4777D">
                          <w:pPr>
                            <w:rPr>
                              <w:rFonts w:ascii="Times New Roman" w:hAnsi="Times New Roman"/>
                            </w:rPr>
                          </w:pPr>
                          <w:r w:rsidRPr="006048A0">
                            <w:rPr>
                              <w:rFonts w:ascii="Times New Roman" w:hAnsi="Times New Roman"/>
                              <w:b/>
                            </w:rPr>
                            <w:t>QUALITY ORACLE SDN. BHD.</w:t>
                          </w:r>
                          <w:r w:rsidRPr="006048A0">
                            <w:rPr>
                              <w:rFonts w:ascii="Times New Roman" w:hAnsi="Times New Roman"/>
                            </w:rPr>
                            <w:t xml:space="preserve"> (283792-H)</w:t>
                          </w:r>
                        </w:p>
                        <w:p w14:paraId="07933988" w14:textId="77777777" w:rsidR="00E4777D" w:rsidRPr="006048A0" w:rsidRDefault="00E4777D" w:rsidP="00E4777D">
                          <w:pPr>
                            <w:rPr>
                              <w:rFonts w:ascii="Times New Roman" w:hAnsi="Times New Roman"/>
                            </w:rPr>
                          </w:pPr>
                          <w:r w:rsidRPr="006048A0">
                            <w:rPr>
                              <w:rFonts w:ascii="Times New Roman" w:hAnsi="Times New Roman"/>
                            </w:rPr>
                            <w:t xml:space="preserve">Unit 23.3, 23rd Floor, Surian Tower, No. 1, Jalan PJU 7/3, Mutiara Damansara, 47810 Petaling Jaya, Selangor, Malaysia </w:t>
                          </w:r>
                        </w:p>
                        <w:p w14:paraId="3612C935" w14:textId="77777777" w:rsidR="00E4777D" w:rsidRPr="006048A0" w:rsidRDefault="00E4777D" w:rsidP="00E4777D">
                          <w:pPr>
                            <w:rPr>
                              <w:rFonts w:ascii="Times New Roman" w:hAnsi="Times New Roman"/>
                            </w:rPr>
                          </w:pPr>
                          <w:r w:rsidRPr="006048A0">
                            <w:rPr>
                              <w:rFonts w:ascii="Times New Roman" w:hAnsi="Times New Roman"/>
                            </w:rPr>
                            <w:t xml:space="preserve">Tel: 603-7725 3860/6860 </w:t>
                          </w:r>
                          <w:r w:rsidRPr="006048A0">
                            <w:rPr>
                              <w:rFonts w:ascii="Times New Roman" w:hAnsi="Times New Roman"/>
                            </w:rPr>
                            <w:tab/>
                            <w:t>Fax: 603-7725 5860</w:t>
                          </w:r>
                        </w:p>
                        <w:p w14:paraId="09BDD5F1" w14:textId="77777777" w:rsidR="00E4777D" w:rsidRPr="006048A0" w:rsidRDefault="00E4777D" w:rsidP="00E4777D">
                          <w:pPr>
                            <w:rPr>
                              <w:rFonts w:ascii="Times New Roman" w:hAnsi="Times New Roman"/>
                              <w:color w:val="000000"/>
                            </w:rPr>
                          </w:pPr>
                          <w:proofErr w:type="gramStart"/>
                          <w:r w:rsidRPr="006048A0">
                            <w:rPr>
                              <w:rFonts w:ascii="Times New Roman" w:hAnsi="Times New Roman"/>
                              <w:color w:val="000000"/>
                            </w:rPr>
                            <w:t>Web-site</w:t>
                          </w:r>
                          <w:proofErr w:type="gramEnd"/>
                          <w:r w:rsidRPr="006048A0">
                            <w:rPr>
                              <w:rFonts w:ascii="Times New Roman" w:hAnsi="Times New Roman"/>
                              <w:color w:val="000000"/>
                            </w:rPr>
                            <w:t xml:space="preserve">: </w:t>
                          </w:r>
                          <w:hyperlink r:id="rId3" w:history="1">
                            <w:r w:rsidRPr="006048A0">
                              <w:rPr>
                                <w:rStyle w:val="Hyperlink"/>
                                <w:rFonts w:ascii="Times New Roman" w:hAnsi="Times New Roman"/>
                                <w:color w:val="000000"/>
                              </w:rPr>
                              <w:t>www.qualityoracle.com</w:t>
                            </w:r>
                          </w:hyperlink>
                        </w:p>
                        <w:p w14:paraId="52C5304D" w14:textId="77777777" w:rsidR="00E4777D" w:rsidRPr="006048A0" w:rsidRDefault="00E4777D" w:rsidP="00E4777D">
                          <w:pPr>
                            <w:rPr>
                              <w:rFonts w:ascii="Times New Roman" w:hAnsi="Times New Roman"/>
                            </w:rPr>
                          </w:pPr>
                          <w:r w:rsidRPr="006048A0">
                            <w:rPr>
                              <w:rFonts w:ascii="Times New Roman" w:hAnsi="Times New Roman"/>
                              <w:color w:val="000000"/>
                            </w:rPr>
                            <w:t>Email</w:t>
                          </w:r>
                          <w:r w:rsidRPr="006048A0">
                            <w:rPr>
                              <w:rFonts w:ascii="Times New Roman" w:hAnsi="Times New Roman"/>
                              <w:color w:val="000000"/>
                            </w:rPr>
                            <w:tab/>
                            <w:t xml:space="preserve">: </w:t>
                          </w:r>
                          <w:hyperlink r:id="rId4" w:history="1">
                            <w:r w:rsidRPr="006048A0">
                              <w:rPr>
                                <w:rStyle w:val="Hyperlink"/>
                                <w:rFonts w:ascii="Times New Roman" w:hAnsi="Times New Roman"/>
                                <w:color w:val="000000"/>
                              </w:rPr>
                              <w:t>info@qualityoracle.com</w:t>
                            </w:r>
                          </w:hyperlink>
                        </w:p>
                        <w:p w14:paraId="71DAEB30" w14:textId="77777777" w:rsidR="00E4777D" w:rsidRPr="006048A0" w:rsidRDefault="00E4777D" w:rsidP="00E4777D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DF9ED4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183.9pt;margin-top:-12.35pt;width:329.6pt;height:125.8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" strokecolor="white">
              <v:textbox>
                <w:txbxContent>
                  <w:p w14:paraId="4346A0CA" w14:textId="77777777" w:rsidR="00E4777D" w:rsidRPr="006048A0" w:rsidRDefault="00E4777D" w:rsidP="00E4777D">
                    <w:pPr>
                      <w:rPr>
                        <w:rFonts w:ascii="Times New Roman" w:hAnsi="Times New Roman"/>
                      </w:rPr>
                    </w:pPr>
                    <w:r w:rsidRPr="006048A0">
                      <w:rPr>
                        <w:rFonts w:ascii="Times New Roman" w:hAnsi="Times New Roman"/>
                        <w:b/>
                      </w:rPr>
                      <w:t>QUALITY ORACLE SDN. BHD.</w:t>
                    </w:r>
                    <w:r w:rsidRPr="006048A0">
                      <w:rPr>
                        <w:rFonts w:ascii="Times New Roman" w:hAnsi="Times New Roman"/>
                      </w:rPr>
                      <w:t xml:space="preserve"> (283792-H)</w:t>
                    </w:r>
                  </w:p>
                  <w:p w14:paraId="07933988" w14:textId="77777777" w:rsidR="00E4777D" w:rsidRPr="006048A0" w:rsidRDefault="00E4777D" w:rsidP="00E4777D">
                    <w:pPr>
                      <w:rPr>
                        <w:rFonts w:ascii="Times New Roman" w:hAnsi="Times New Roman"/>
                      </w:rPr>
                    </w:pPr>
                    <w:r w:rsidRPr="006048A0">
                      <w:rPr>
                        <w:rFonts w:ascii="Times New Roman" w:hAnsi="Times New Roman"/>
                      </w:rPr>
                      <w:t xml:space="preserve">Unit 23.3, 23rd Floor, Surian Tower, No. 1, Jalan PJU 7/3, Mutiara Damansara, 47810 Petaling Jaya, Selangor, Malaysia </w:t>
                    </w:r>
                  </w:p>
                  <w:p w14:paraId="3612C935" w14:textId="77777777" w:rsidR="00E4777D" w:rsidRPr="006048A0" w:rsidRDefault="00E4777D" w:rsidP="00E4777D">
                    <w:pPr>
                      <w:rPr>
                        <w:rFonts w:ascii="Times New Roman" w:hAnsi="Times New Roman"/>
                      </w:rPr>
                    </w:pPr>
                    <w:r w:rsidRPr="006048A0">
                      <w:rPr>
                        <w:rFonts w:ascii="Times New Roman" w:hAnsi="Times New Roman"/>
                      </w:rPr>
                      <w:t xml:space="preserve">Tel: 603-7725 3860/6860 </w:t>
                    </w:r>
                    <w:r w:rsidRPr="006048A0">
                      <w:rPr>
                        <w:rFonts w:ascii="Times New Roman" w:hAnsi="Times New Roman"/>
                      </w:rPr>
                      <w:tab/>
                      <w:t>Fax: 603-7725 5860</w:t>
                    </w:r>
                  </w:p>
                  <w:p w14:paraId="09BDD5F1" w14:textId="77777777" w:rsidR="00E4777D" w:rsidRPr="006048A0" w:rsidRDefault="00E4777D" w:rsidP="00E4777D">
                    <w:pPr>
                      <w:rPr>
                        <w:rFonts w:ascii="Times New Roman" w:hAnsi="Times New Roman"/>
                        <w:color w:val="000000"/>
                      </w:rPr>
                    </w:pPr>
                    <w:r w:rsidRPr="006048A0">
                      <w:rPr>
                        <w:rFonts w:ascii="Times New Roman" w:hAnsi="Times New Roman"/>
                        <w:color w:val="000000"/>
                      </w:rPr>
                      <w:t xml:space="preserve">Web-site: </w:t>
                    </w:r>
                    <w:hyperlink r:id="rId5" w:history="1">
                      <w:r w:rsidRPr="006048A0">
                        <w:rPr>
                          <w:rStyle w:val="Hyperlink"/>
                          <w:rFonts w:ascii="Times New Roman" w:hAnsi="Times New Roman"/>
                          <w:color w:val="000000"/>
                        </w:rPr>
                        <w:t>www.qualityoracle.com</w:t>
                      </w:r>
                    </w:hyperlink>
                  </w:p>
                  <w:p w14:paraId="52C5304D" w14:textId="77777777" w:rsidR="00E4777D" w:rsidRPr="006048A0" w:rsidRDefault="00E4777D" w:rsidP="00E4777D">
                    <w:pPr>
                      <w:rPr>
                        <w:rFonts w:ascii="Times New Roman" w:hAnsi="Times New Roman"/>
                      </w:rPr>
                    </w:pPr>
                    <w:r w:rsidRPr="006048A0">
                      <w:rPr>
                        <w:rFonts w:ascii="Times New Roman" w:hAnsi="Times New Roman"/>
                        <w:color w:val="000000"/>
                      </w:rPr>
                      <w:t>Email</w:t>
                    </w:r>
                    <w:r w:rsidRPr="006048A0">
                      <w:rPr>
                        <w:rFonts w:ascii="Times New Roman" w:hAnsi="Times New Roman"/>
                        <w:color w:val="000000"/>
                      </w:rPr>
                      <w:tab/>
                      <w:t xml:space="preserve">: </w:t>
                    </w:r>
                    <w:hyperlink r:id="rId6" w:history="1">
                      <w:r w:rsidRPr="006048A0">
                        <w:rPr>
                          <w:rStyle w:val="Hyperlink"/>
                          <w:rFonts w:ascii="Times New Roman" w:hAnsi="Times New Roman"/>
                          <w:color w:val="000000"/>
                        </w:rPr>
                        <w:t>info@qualityoracle.com</w:t>
                      </w:r>
                    </w:hyperlink>
                  </w:p>
                  <w:p w14:paraId="71DAEB30" w14:textId="77777777" w:rsidR="00E4777D" w:rsidRPr="006048A0" w:rsidRDefault="00E4777D" w:rsidP="00E4777D"/>
                </w:txbxContent>
              </v:textbox>
            </v:shape>
          </w:pict>
        </mc:Fallback>
      </mc:AlternateContent>
    </w:r>
  </w:p>
  <w:p w14:paraId="4AB3B938" w14:textId="77777777" w:rsidR="00FA56A2" w:rsidRPr="006048A0" w:rsidRDefault="00FA56A2">
    <w:pPr>
      <w:tabs>
        <w:tab w:val="left" w:pos="4678"/>
        <w:tab w:val="left" w:pos="4820"/>
      </w:tabs>
      <w:ind w:left="3686"/>
      <w:rPr>
        <w:rFonts w:ascii="Times New Roman" w:hAnsi="Times New Roman"/>
      </w:rPr>
    </w:pPr>
    <w:r w:rsidRPr="006048A0">
      <w:rPr>
        <w:rFonts w:ascii="Times New Roman" w:hAnsi="Times New Roman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21C6"/>
    <w:multiLevelType w:val="hybridMultilevel"/>
    <w:tmpl w:val="6A3E458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A01C39"/>
    <w:multiLevelType w:val="hybridMultilevel"/>
    <w:tmpl w:val="EF08879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B5092B"/>
    <w:multiLevelType w:val="hybridMultilevel"/>
    <w:tmpl w:val="6A3E458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CF9514B"/>
    <w:multiLevelType w:val="hybridMultilevel"/>
    <w:tmpl w:val="6A3E4582"/>
    <w:lvl w:ilvl="0" w:tplc="4409000F">
      <w:start w:val="1"/>
      <w:numFmt w:val="decimal"/>
      <w:lvlText w:val="%1.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1E7823"/>
    <w:multiLevelType w:val="hybridMultilevel"/>
    <w:tmpl w:val="EF088794"/>
    <w:lvl w:ilvl="0" w:tplc="4409000F">
      <w:start w:val="1"/>
      <w:numFmt w:val="decimal"/>
      <w:lvlText w:val="%1.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E65382E"/>
    <w:multiLevelType w:val="hybridMultilevel"/>
    <w:tmpl w:val="6A3E458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FE55B42"/>
    <w:multiLevelType w:val="hybridMultilevel"/>
    <w:tmpl w:val="EF08879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35C44B5"/>
    <w:multiLevelType w:val="hybridMultilevel"/>
    <w:tmpl w:val="6A3E458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556070F"/>
    <w:multiLevelType w:val="hybridMultilevel"/>
    <w:tmpl w:val="6A3E458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96072DE"/>
    <w:multiLevelType w:val="hybridMultilevel"/>
    <w:tmpl w:val="6A3E458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F6E3D20"/>
    <w:multiLevelType w:val="hybridMultilevel"/>
    <w:tmpl w:val="59D4803C"/>
    <w:lvl w:ilvl="0" w:tplc="4409000F">
      <w:start w:val="1"/>
      <w:numFmt w:val="decimal"/>
      <w:lvlText w:val="%1.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5BB0FE0"/>
    <w:multiLevelType w:val="hybridMultilevel"/>
    <w:tmpl w:val="EF08879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91C1DA4"/>
    <w:multiLevelType w:val="hybridMultilevel"/>
    <w:tmpl w:val="EF088794"/>
    <w:lvl w:ilvl="0" w:tplc="4409000F">
      <w:start w:val="1"/>
      <w:numFmt w:val="decimal"/>
      <w:lvlText w:val="%1.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9610AA0"/>
    <w:multiLevelType w:val="hybridMultilevel"/>
    <w:tmpl w:val="6A3E458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A4700BE"/>
    <w:multiLevelType w:val="hybridMultilevel"/>
    <w:tmpl w:val="6A3E458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CFF3EDD"/>
    <w:multiLevelType w:val="hybridMultilevel"/>
    <w:tmpl w:val="EF08879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74433E0"/>
    <w:multiLevelType w:val="hybridMultilevel"/>
    <w:tmpl w:val="EF088794"/>
    <w:lvl w:ilvl="0" w:tplc="4409000F">
      <w:start w:val="1"/>
      <w:numFmt w:val="decimal"/>
      <w:lvlText w:val="%1.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77F1B1E"/>
    <w:multiLevelType w:val="hybridMultilevel"/>
    <w:tmpl w:val="EF08879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3DB4FBF"/>
    <w:multiLevelType w:val="hybridMultilevel"/>
    <w:tmpl w:val="EF08879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EC20D63"/>
    <w:multiLevelType w:val="hybridMultilevel"/>
    <w:tmpl w:val="6A3E458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9F23A89"/>
    <w:multiLevelType w:val="hybridMultilevel"/>
    <w:tmpl w:val="E4DA1E6A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F403359"/>
    <w:multiLevelType w:val="hybridMultilevel"/>
    <w:tmpl w:val="EF088794"/>
    <w:lvl w:ilvl="0" w:tplc="4409000F">
      <w:start w:val="1"/>
      <w:numFmt w:val="decimal"/>
      <w:lvlText w:val="%1.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D2966BC"/>
    <w:multiLevelType w:val="multilevel"/>
    <w:tmpl w:val="7D2966BC"/>
    <w:lvl w:ilvl="0">
      <w:start w:val="1"/>
      <w:numFmt w:val="upperRoman"/>
      <w:lvlText w:val="%1)"/>
      <w:lvlJc w:val="left"/>
      <w:pPr>
        <w:ind w:left="1080" w:hanging="72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79406587">
    <w:abstractNumId w:val="22"/>
  </w:num>
  <w:num w:numId="2" w16cid:durableId="1601647195">
    <w:abstractNumId w:val="10"/>
  </w:num>
  <w:num w:numId="3" w16cid:durableId="430855657">
    <w:abstractNumId w:val="3"/>
  </w:num>
  <w:num w:numId="4" w16cid:durableId="391587553">
    <w:abstractNumId w:val="21"/>
  </w:num>
  <w:num w:numId="5" w16cid:durableId="1292399409">
    <w:abstractNumId w:val="16"/>
  </w:num>
  <w:num w:numId="6" w16cid:durableId="29571280">
    <w:abstractNumId w:val="4"/>
  </w:num>
  <w:num w:numId="7" w16cid:durableId="1179154926">
    <w:abstractNumId w:val="12"/>
  </w:num>
  <w:num w:numId="8" w16cid:durableId="2013222583">
    <w:abstractNumId w:val="15"/>
  </w:num>
  <w:num w:numId="9" w16cid:durableId="1884832247">
    <w:abstractNumId w:val="1"/>
  </w:num>
  <w:num w:numId="10" w16cid:durableId="1976132949">
    <w:abstractNumId w:val="17"/>
  </w:num>
  <w:num w:numId="11" w16cid:durableId="733504782">
    <w:abstractNumId w:val="6"/>
  </w:num>
  <w:num w:numId="12" w16cid:durableId="71587095">
    <w:abstractNumId w:val="11"/>
  </w:num>
  <w:num w:numId="13" w16cid:durableId="313728314">
    <w:abstractNumId w:val="18"/>
  </w:num>
  <w:num w:numId="14" w16cid:durableId="65108441">
    <w:abstractNumId w:val="7"/>
  </w:num>
  <w:num w:numId="15" w16cid:durableId="978655577">
    <w:abstractNumId w:val="19"/>
  </w:num>
  <w:num w:numId="16" w16cid:durableId="340472948">
    <w:abstractNumId w:val="13"/>
  </w:num>
  <w:num w:numId="17" w16cid:durableId="372272616">
    <w:abstractNumId w:val="5"/>
  </w:num>
  <w:num w:numId="18" w16cid:durableId="718166109">
    <w:abstractNumId w:val="2"/>
  </w:num>
  <w:num w:numId="19" w16cid:durableId="930283875">
    <w:abstractNumId w:val="14"/>
  </w:num>
  <w:num w:numId="20" w16cid:durableId="1416442191">
    <w:abstractNumId w:val="8"/>
  </w:num>
  <w:num w:numId="21" w16cid:durableId="1310401193">
    <w:abstractNumId w:val="9"/>
  </w:num>
  <w:num w:numId="22" w16cid:durableId="1552961572">
    <w:abstractNumId w:val="0"/>
  </w:num>
  <w:num w:numId="23" w16cid:durableId="130824009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AB4"/>
    <w:rsid w:val="0000142E"/>
    <w:rsid w:val="000015E0"/>
    <w:rsid w:val="00001BC8"/>
    <w:rsid w:val="000032E2"/>
    <w:rsid w:val="00005E5E"/>
    <w:rsid w:val="000065F9"/>
    <w:rsid w:val="0000664F"/>
    <w:rsid w:val="0001000E"/>
    <w:rsid w:val="00010250"/>
    <w:rsid w:val="00012155"/>
    <w:rsid w:val="00012483"/>
    <w:rsid w:val="00012A6E"/>
    <w:rsid w:val="00012BAF"/>
    <w:rsid w:val="0001749D"/>
    <w:rsid w:val="00017E5C"/>
    <w:rsid w:val="00021E6E"/>
    <w:rsid w:val="00024AE3"/>
    <w:rsid w:val="00024EA8"/>
    <w:rsid w:val="00025955"/>
    <w:rsid w:val="000259A5"/>
    <w:rsid w:val="000260B1"/>
    <w:rsid w:val="00026383"/>
    <w:rsid w:val="000273DB"/>
    <w:rsid w:val="000319D5"/>
    <w:rsid w:val="000325F8"/>
    <w:rsid w:val="00032FCC"/>
    <w:rsid w:val="000333CB"/>
    <w:rsid w:val="00033E13"/>
    <w:rsid w:val="00033ED4"/>
    <w:rsid w:val="000359F1"/>
    <w:rsid w:val="00035A02"/>
    <w:rsid w:val="00035E4D"/>
    <w:rsid w:val="00036F91"/>
    <w:rsid w:val="000377B7"/>
    <w:rsid w:val="00037CBB"/>
    <w:rsid w:val="00040A9C"/>
    <w:rsid w:val="00041411"/>
    <w:rsid w:val="00041653"/>
    <w:rsid w:val="00041F9B"/>
    <w:rsid w:val="000426DB"/>
    <w:rsid w:val="00044FB0"/>
    <w:rsid w:val="00045DFD"/>
    <w:rsid w:val="00046140"/>
    <w:rsid w:val="0004684A"/>
    <w:rsid w:val="000469A4"/>
    <w:rsid w:val="00046F22"/>
    <w:rsid w:val="0005036E"/>
    <w:rsid w:val="000543DF"/>
    <w:rsid w:val="00055A13"/>
    <w:rsid w:val="0006054D"/>
    <w:rsid w:val="00060747"/>
    <w:rsid w:val="00062755"/>
    <w:rsid w:val="000639A8"/>
    <w:rsid w:val="000643E4"/>
    <w:rsid w:val="00064D22"/>
    <w:rsid w:val="000651A9"/>
    <w:rsid w:val="000661BF"/>
    <w:rsid w:val="000662B0"/>
    <w:rsid w:val="00067F1A"/>
    <w:rsid w:val="00070D63"/>
    <w:rsid w:val="00070F42"/>
    <w:rsid w:val="00071927"/>
    <w:rsid w:val="0007213E"/>
    <w:rsid w:val="0007364A"/>
    <w:rsid w:val="0007468F"/>
    <w:rsid w:val="00075F27"/>
    <w:rsid w:val="00076E55"/>
    <w:rsid w:val="00077849"/>
    <w:rsid w:val="00080B84"/>
    <w:rsid w:val="00081911"/>
    <w:rsid w:val="00082930"/>
    <w:rsid w:val="00082A9E"/>
    <w:rsid w:val="00082AEE"/>
    <w:rsid w:val="00082E71"/>
    <w:rsid w:val="00083FC2"/>
    <w:rsid w:val="0008494D"/>
    <w:rsid w:val="0008593C"/>
    <w:rsid w:val="00085986"/>
    <w:rsid w:val="000859CA"/>
    <w:rsid w:val="00085E40"/>
    <w:rsid w:val="00085E97"/>
    <w:rsid w:val="00087556"/>
    <w:rsid w:val="000903ED"/>
    <w:rsid w:val="0009085F"/>
    <w:rsid w:val="00090915"/>
    <w:rsid w:val="00091921"/>
    <w:rsid w:val="00095CA0"/>
    <w:rsid w:val="000A052D"/>
    <w:rsid w:val="000A12E5"/>
    <w:rsid w:val="000A1A1A"/>
    <w:rsid w:val="000A27BD"/>
    <w:rsid w:val="000A2A0C"/>
    <w:rsid w:val="000A4956"/>
    <w:rsid w:val="000A6EFA"/>
    <w:rsid w:val="000A70DA"/>
    <w:rsid w:val="000B0ACC"/>
    <w:rsid w:val="000B1B9A"/>
    <w:rsid w:val="000B30D5"/>
    <w:rsid w:val="000B424B"/>
    <w:rsid w:val="000B4340"/>
    <w:rsid w:val="000B46FD"/>
    <w:rsid w:val="000B4C5A"/>
    <w:rsid w:val="000B595A"/>
    <w:rsid w:val="000B5C65"/>
    <w:rsid w:val="000B659D"/>
    <w:rsid w:val="000B79EE"/>
    <w:rsid w:val="000C00D0"/>
    <w:rsid w:val="000C03E6"/>
    <w:rsid w:val="000C0825"/>
    <w:rsid w:val="000C0C4E"/>
    <w:rsid w:val="000C1099"/>
    <w:rsid w:val="000C2462"/>
    <w:rsid w:val="000C3CAB"/>
    <w:rsid w:val="000C4689"/>
    <w:rsid w:val="000C57AB"/>
    <w:rsid w:val="000C628A"/>
    <w:rsid w:val="000C6D44"/>
    <w:rsid w:val="000C71D5"/>
    <w:rsid w:val="000C78F2"/>
    <w:rsid w:val="000C78F6"/>
    <w:rsid w:val="000C7CFA"/>
    <w:rsid w:val="000D0D15"/>
    <w:rsid w:val="000D15C2"/>
    <w:rsid w:val="000D1D7C"/>
    <w:rsid w:val="000D1E2C"/>
    <w:rsid w:val="000D3497"/>
    <w:rsid w:val="000D77EB"/>
    <w:rsid w:val="000E0250"/>
    <w:rsid w:val="000E1050"/>
    <w:rsid w:val="000E11CC"/>
    <w:rsid w:val="000E2D6B"/>
    <w:rsid w:val="000E31C4"/>
    <w:rsid w:val="000E57CD"/>
    <w:rsid w:val="000E5CC1"/>
    <w:rsid w:val="000E6797"/>
    <w:rsid w:val="000F1525"/>
    <w:rsid w:val="000F2FE9"/>
    <w:rsid w:val="000F369A"/>
    <w:rsid w:val="000F3E89"/>
    <w:rsid w:val="000F5505"/>
    <w:rsid w:val="000F7B91"/>
    <w:rsid w:val="001004AB"/>
    <w:rsid w:val="00100C36"/>
    <w:rsid w:val="00100D69"/>
    <w:rsid w:val="0010228D"/>
    <w:rsid w:val="00102A74"/>
    <w:rsid w:val="001030FE"/>
    <w:rsid w:val="00104AEF"/>
    <w:rsid w:val="00104D30"/>
    <w:rsid w:val="0010508E"/>
    <w:rsid w:val="0010548F"/>
    <w:rsid w:val="00105D3B"/>
    <w:rsid w:val="00106511"/>
    <w:rsid w:val="00107852"/>
    <w:rsid w:val="00107E09"/>
    <w:rsid w:val="00110AB5"/>
    <w:rsid w:val="00111BD9"/>
    <w:rsid w:val="00112EFF"/>
    <w:rsid w:val="00116761"/>
    <w:rsid w:val="0011676C"/>
    <w:rsid w:val="0011735F"/>
    <w:rsid w:val="0011752B"/>
    <w:rsid w:val="0011779A"/>
    <w:rsid w:val="001179A0"/>
    <w:rsid w:val="00117CF6"/>
    <w:rsid w:val="00120D26"/>
    <w:rsid w:val="00120DD9"/>
    <w:rsid w:val="001212BC"/>
    <w:rsid w:val="00121BB0"/>
    <w:rsid w:val="00123E9A"/>
    <w:rsid w:val="001250E8"/>
    <w:rsid w:val="00125446"/>
    <w:rsid w:val="00127B8D"/>
    <w:rsid w:val="00127C83"/>
    <w:rsid w:val="0013788D"/>
    <w:rsid w:val="0014069D"/>
    <w:rsid w:val="0014106D"/>
    <w:rsid w:val="00142B9A"/>
    <w:rsid w:val="00143047"/>
    <w:rsid w:val="0014350E"/>
    <w:rsid w:val="00143556"/>
    <w:rsid w:val="001435FA"/>
    <w:rsid w:val="00143FF3"/>
    <w:rsid w:val="00145BA3"/>
    <w:rsid w:val="00146597"/>
    <w:rsid w:val="00151139"/>
    <w:rsid w:val="00152553"/>
    <w:rsid w:val="00152A00"/>
    <w:rsid w:val="0015664B"/>
    <w:rsid w:val="00156DC3"/>
    <w:rsid w:val="00157D63"/>
    <w:rsid w:val="00157DA6"/>
    <w:rsid w:val="00162098"/>
    <w:rsid w:val="00162A2F"/>
    <w:rsid w:val="00163CD8"/>
    <w:rsid w:val="0016433F"/>
    <w:rsid w:val="00166077"/>
    <w:rsid w:val="0016683F"/>
    <w:rsid w:val="0016793C"/>
    <w:rsid w:val="00170046"/>
    <w:rsid w:val="00170513"/>
    <w:rsid w:val="00172304"/>
    <w:rsid w:val="00172B75"/>
    <w:rsid w:val="00173774"/>
    <w:rsid w:val="0017445B"/>
    <w:rsid w:val="00174B21"/>
    <w:rsid w:val="00176CA5"/>
    <w:rsid w:val="00176D75"/>
    <w:rsid w:val="00176ECE"/>
    <w:rsid w:val="00177616"/>
    <w:rsid w:val="00180818"/>
    <w:rsid w:val="00182A66"/>
    <w:rsid w:val="00185128"/>
    <w:rsid w:val="001852D6"/>
    <w:rsid w:val="00185BC4"/>
    <w:rsid w:val="001861BA"/>
    <w:rsid w:val="001863AD"/>
    <w:rsid w:val="00187A68"/>
    <w:rsid w:val="001901FC"/>
    <w:rsid w:val="00190FC7"/>
    <w:rsid w:val="0019330B"/>
    <w:rsid w:val="00193DB9"/>
    <w:rsid w:val="00193E60"/>
    <w:rsid w:val="00194405"/>
    <w:rsid w:val="001961B5"/>
    <w:rsid w:val="00197A0C"/>
    <w:rsid w:val="00197F86"/>
    <w:rsid w:val="001A0D2E"/>
    <w:rsid w:val="001A1864"/>
    <w:rsid w:val="001A33FE"/>
    <w:rsid w:val="001A3433"/>
    <w:rsid w:val="001A539F"/>
    <w:rsid w:val="001A6A5C"/>
    <w:rsid w:val="001A7208"/>
    <w:rsid w:val="001B0EA7"/>
    <w:rsid w:val="001B1627"/>
    <w:rsid w:val="001B1BC7"/>
    <w:rsid w:val="001B5E59"/>
    <w:rsid w:val="001B6393"/>
    <w:rsid w:val="001C04E8"/>
    <w:rsid w:val="001C0555"/>
    <w:rsid w:val="001C0919"/>
    <w:rsid w:val="001C0A0F"/>
    <w:rsid w:val="001C0FDF"/>
    <w:rsid w:val="001C183E"/>
    <w:rsid w:val="001C1B2C"/>
    <w:rsid w:val="001C49EF"/>
    <w:rsid w:val="001C54A3"/>
    <w:rsid w:val="001C6025"/>
    <w:rsid w:val="001C652B"/>
    <w:rsid w:val="001C655A"/>
    <w:rsid w:val="001D04AA"/>
    <w:rsid w:val="001D07C8"/>
    <w:rsid w:val="001D11DC"/>
    <w:rsid w:val="001D5050"/>
    <w:rsid w:val="001D617E"/>
    <w:rsid w:val="001E2542"/>
    <w:rsid w:val="001E45B6"/>
    <w:rsid w:val="001E535C"/>
    <w:rsid w:val="001E55D2"/>
    <w:rsid w:val="001E5CA3"/>
    <w:rsid w:val="001E67F1"/>
    <w:rsid w:val="001E7BD5"/>
    <w:rsid w:val="001E7DCD"/>
    <w:rsid w:val="001F014C"/>
    <w:rsid w:val="001F175B"/>
    <w:rsid w:val="001F1BB2"/>
    <w:rsid w:val="001F33B1"/>
    <w:rsid w:val="001F437E"/>
    <w:rsid w:val="001F4738"/>
    <w:rsid w:val="001F4EAB"/>
    <w:rsid w:val="001F52D0"/>
    <w:rsid w:val="001F7136"/>
    <w:rsid w:val="001F72B0"/>
    <w:rsid w:val="001F78A5"/>
    <w:rsid w:val="001F7A3F"/>
    <w:rsid w:val="00201092"/>
    <w:rsid w:val="00201741"/>
    <w:rsid w:val="00201A18"/>
    <w:rsid w:val="00202EBD"/>
    <w:rsid w:val="00202F5C"/>
    <w:rsid w:val="002030CB"/>
    <w:rsid w:val="00203599"/>
    <w:rsid w:val="00203D85"/>
    <w:rsid w:val="002058DC"/>
    <w:rsid w:val="00207354"/>
    <w:rsid w:val="002077F4"/>
    <w:rsid w:val="00211442"/>
    <w:rsid w:val="002122F3"/>
    <w:rsid w:val="00213CAC"/>
    <w:rsid w:val="00215D26"/>
    <w:rsid w:val="00216FC6"/>
    <w:rsid w:val="0021756E"/>
    <w:rsid w:val="002213B3"/>
    <w:rsid w:val="00221CC3"/>
    <w:rsid w:val="00223096"/>
    <w:rsid w:val="002233A1"/>
    <w:rsid w:val="00224560"/>
    <w:rsid w:val="00224614"/>
    <w:rsid w:val="0022475E"/>
    <w:rsid w:val="00224D20"/>
    <w:rsid w:val="00226371"/>
    <w:rsid w:val="002318C2"/>
    <w:rsid w:val="002332BB"/>
    <w:rsid w:val="00234EAD"/>
    <w:rsid w:val="00237554"/>
    <w:rsid w:val="00237B01"/>
    <w:rsid w:val="00240AD8"/>
    <w:rsid w:val="0024104A"/>
    <w:rsid w:val="0024186A"/>
    <w:rsid w:val="00242783"/>
    <w:rsid w:val="00242DF4"/>
    <w:rsid w:val="00243005"/>
    <w:rsid w:val="00243801"/>
    <w:rsid w:val="00244545"/>
    <w:rsid w:val="00244FC7"/>
    <w:rsid w:val="0024671D"/>
    <w:rsid w:val="0024702F"/>
    <w:rsid w:val="00247C7E"/>
    <w:rsid w:val="00251BAB"/>
    <w:rsid w:val="00251FD7"/>
    <w:rsid w:val="002530A3"/>
    <w:rsid w:val="002564EC"/>
    <w:rsid w:val="00257AEC"/>
    <w:rsid w:val="002638B8"/>
    <w:rsid w:val="00267658"/>
    <w:rsid w:val="002703A8"/>
    <w:rsid w:val="002718F4"/>
    <w:rsid w:val="002722D1"/>
    <w:rsid w:val="00272B4F"/>
    <w:rsid w:val="00272D07"/>
    <w:rsid w:val="0027331E"/>
    <w:rsid w:val="00273334"/>
    <w:rsid w:val="00274158"/>
    <w:rsid w:val="00274C92"/>
    <w:rsid w:val="00276C79"/>
    <w:rsid w:val="00277151"/>
    <w:rsid w:val="00277D3F"/>
    <w:rsid w:val="0028040D"/>
    <w:rsid w:val="00280C50"/>
    <w:rsid w:val="002810EE"/>
    <w:rsid w:val="00281C7C"/>
    <w:rsid w:val="00281CB1"/>
    <w:rsid w:val="00281E2A"/>
    <w:rsid w:val="00283CFF"/>
    <w:rsid w:val="00285649"/>
    <w:rsid w:val="002863FB"/>
    <w:rsid w:val="00290565"/>
    <w:rsid w:val="00290956"/>
    <w:rsid w:val="0029147D"/>
    <w:rsid w:val="00294402"/>
    <w:rsid w:val="00295DB2"/>
    <w:rsid w:val="00296E1E"/>
    <w:rsid w:val="002A0E3C"/>
    <w:rsid w:val="002A1A7B"/>
    <w:rsid w:val="002A1CAA"/>
    <w:rsid w:val="002A21FB"/>
    <w:rsid w:val="002A28AC"/>
    <w:rsid w:val="002A2B2D"/>
    <w:rsid w:val="002A2DCE"/>
    <w:rsid w:val="002A4601"/>
    <w:rsid w:val="002A49DB"/>
    <w:rsid w:val="002A4E40"/>
    <w:rsid w:val="002A5552"/>
    <w:rsid w:val="002A5FC1"/>
    <w:rsid w:val="002A60A5"/>
    <w:rsid w:val="002A62E6"/>
    <w:rsid w:val="002A6722"/>
    <w:rsid w:val="002A793E"/>
    <w:rsid w:val="002B1802"/>
    <w:rsid w:val="002B1E98"/>
    <w:rsid w:val="002B254A"/>
    <w:rsid w:val="002B303C"/>
    <w:rsid w:val="002B531A"/>
    <w:rsid w:val="002B607E"/>
    <w:rsid w:val="002B6113"/>
    <w:rsid w:val="002B616B"/>
    <w:rsid w:val="002B62B3"/>
    <w:rsid w:val="002B69EA"/>
    <w:rsid w:val="002B71AB"/>
    <w:rsid w:val="002B7506"/>
    <w:rsid w:val="002C02C4"/>
    <w:rsid w:val="002C03E1"/>
    <w:rsid w:val="002C0766"/>
    <w:rsid w:val="002C10A6"/>
    <w:rsid w:val="002C1BB8"/>
    <w:rsid w:val="002C4090"/>
    <w:rsid w:val="002C45A5"/>
    <w:rsid w:val="002C4657"/>
    <w:rsid w:val="002C72EB"/>
    <w:rsid w:val="002C7EBF"/>
    <w:rsid w:val="002D0F39"/>
    <w:rsid w:val="002D0FDF"/>
    <w:rsid w:val="002D1BEE"/>
    <w:rsid w:val="002D21E5"/>
    <w:rsid w:val="002D35D9"/>
    <w:rsid w:val="002D5494"/>
    <w:rsid w:val="002D63E4"/>
    <w:rsid w:val="002D6B15"/>
    <w:rsid w:val="002D77A7"/>
    <w:rsid w:val="002E11FC"/>
    <w:rsid w:val="002E4665"/>
    <w:rsid w:val="002E5244"/>
    <w:rsid w:val="002E621D"/>
    <w:rsid w:val="002E6974"/>
    <w:rsid w:val="002E6E19"/>
    <w:rsid w:val="002E7723"/>
    <w:rsid w:val="002F07D2"/>
    <w:rsid w:val="002F1500"/>
    <w:rsid w:val="002F3B3A"/>
    <w:rsid w:val="002F4B4E"/>
    <w:rsid w:val="002F5950"/>
    <w:rsid w:val="002F64F1"/>
    <w:rsid w:val="002F718B"/>
    <w:rsid w:val="00300F39"/>
    <w:rsid w:val="00301980"/>
    <w:rsid w:val="0030378B"/>
    <w:rsid w:val="00304DA0"/>
    <w:rsid w:val="00305372"/>
    <w:rsid w:val="00306995"/>
    <w:rsid w:val="00306C12"/>
    <w:rsid w:val="0030713A"/>
    <w:rsid w:val="00313C62"/>
    <w:rsid w:val="00315B89"/>
    <w:rsid w:val="00316C51"/>
    <w:rsid w:val="00317204"/>
    <w:rsid w:val="00317D9D"/>
    <w:rsid w:val="00320686"/>
    <w:rsid w:val="0032069D"/>
    <w:rsid w:val="00320DEE"/>
    <w:rsid w:val="00321459"/>
    <w:rsid w:val="00321A08"/>
    <w:rsid w:val="00321B16"/>
    <w:rsid w:val="0032219B"/>
    <w:rsid w:val="00323B20"/>
    <w:rsid w:val="00324A37"/>
    <w:rsid w:val="00325642"/>
    <w:rsid w:val="003264A0"/>
    <w:rsid w:val="00330533"/>
    <w:rsid w:val="00330538"/>
    <w:rsid w:val="00330868"/>
    <w:rsid w:val="00330C7E"/>
    <w:rsid w:val="00331442"/>
    <w:rsid w:val="0033228F"/>
    <w:rsid w:val="0033316F"/>
    <w:rsid w:val="00334666"/>
    <w:rsid w:val="00340CE5"/>
    <w:rsid w:val="00342113"/>
    <w:rsid w:val="003428AC"/>
    <w:rsid w:val="0034472E"/>
    <w:rsid w:val="00350786"/>
    <w:rsid w:val="00351285"/>
    <w:rsid w:val="00351AC1"/>
    <w:rsid w:val="00352C86"/>
    <w:rsid w:val="00353B68"/>
    <w:rsid w:val="003549A3"/>
    <w:rsid w:val="00355BA3"/>
    <w:rsid w:val="003570DF"/>
    <w:rsid w:val="003611F1"/>
    <w:rsid w:val="0036146C"/>
    <w:rsid w:val="00362416"/>
    <w:rsid w:val="00362742"/>
    <w:rsid w:val="00362E0F"/>
    <w:rsid w:val="00363E92"/>
    <w:rsid w:val="003654DA"/>
    <w:rsid w:val="00366830"/>
    <w:rsid w:val="00366E42"/>
    <w:rsid w:val="0036706F"/>
    <w:rsid w:val="003674A9"/>
    <w:rsid w:val="0037161E"/>
    <w:rsid w:val="0037373F"/>
    <w:rsid w:val="00374CB8"/>
    <w:rsid w:val="00375814"/>
    <w:rsid w:val="00375F06"/>
    <w:rsid w:val="003763A8"/>
    <w:rsid w:val="00376AD0"/>
    <w:rsid w:val="0037751C"/>
    <w:rsid w:val="0037790A"/>
    <w:rsid w:val="00382355"/>
    <w:rsid w:val="00382500"/>
    <w:rsid w:val="00383C69"/>
    <w:rsid w:val="0038457E"/>
    <w:rsid w:val="003858F1"/>
    <w:rsid w:val="0038690C"/>
    <w:rsid w:val="00386EE9"/>
    <w:rsid w:val="00387F62"/>
    <w:rsid w:val="003900F1"/>
    <w:rsid w:val="00390702"/>
    <w:rsid w:val="00391430"/>
    <w:rsid w:val="00391729"/>
    <w:rsid w:val="00391938"/>
    <w:rsid w:val="00391A93"/>
    <w:rsid w:val="0039454C"/>
    <w:rsid w:val="00395332"/>
    <w:rsid w:val="003955DF"/>
    <w:rsid w:val="00395F73"/>
    <w:rsid w:val="00397A1F"/>
    <w:rsid w:val="00397C58"/>
    <w:rsid w:val="00397EA0"/>
    <w:rsid w:val="003A045C"/>
    <w:rsid w:val="003A19D8"/>
    <w:rsid w:val="003A2059"/>
    <w:rsid w:val="003A26B4"/>
    <w:rsid w:val="003A31C3"/>
    <w:rsid w:val="003A3621"/>
    <w:rsid w:val="003A3F90"/>
    <w:rsid w:val="003A4F1F"/>
    <w:rsid w:val="003A5A23"/>
    <w:rsid w:val="003B0D5C"/>
    <w:rsid w:val="003B1799"/>
    <w:rsid w:val="003B40D0"/>
    <w:rsid w:val="003B637E"/>
    <w:rsid w:val="003B641A"/>
    <w:rsid w:val="003B66B8"/>
    <w:rsid w:val="003B7E1D"/>
    <w:rsid w:val="003C0B33"/>
    <w:rsid w:val="003C0B7B"/>
    <w:rsid w:val="003C357C"/>
    <w:rsid w:val="003C5A70"/>
    <w:rsid w:val="003C6C1F"/>
    <w:rsid w:val="003D1278"/>
    <w:rsid w:val="003D1B40"/>
    <w:rsid w:val="003D2AEB"/>
    <w:rsid w:val="003D3603"/>
    <w:rsid w:val="003D372E"/>
    <w:rsid w:val="003D40D2"/>
    <w:rsid w:val="003D570A"/>
    <w:rsid w:val="003D67C3"/>
    <w:rsid w:val="003D7D15"/>
    <w:rsid w:val="003E2028"/>
    <w:rsid w:val="003E24F3"/>
    <w:rsid w:val="003E2A7E"/>
    <w:rsid w:val="003E2DCE"/>
    <w:rsid w:val="003E3845"/>
    <w:rsid w:val="003E3B04"/>
    <w:rsid w:val="003E457C"/>
    <w:rsid w:val="003E4F27"/>
    <w:rsid w:val="003E528D"/>
    <w:rsid w:val="003E6322"/>
    <w:rsid w:val="003F0DCE"/>
    <w:rsid w:val="003F13DD"/>
    <w:rsid w:val="003F21BE"/>
    <w:rsid w:val="003F4B8E"/>
    <w:rsid w:val="003F5230"/>
    <w:rsid w:val="003F5F56"/>
    <w:rsid w:val="003F5FFC"/>
    <w:rsid w:val="004004FE"/>
    <w:rsid w:val="00400AA2"/>
    <w:rsid w:val="00402315"/>
    <w:rsid w:val="00402778"/>
    <w:rsid w:val="004031D4"/>
    <w:rsid w:val="00403676"/>
    <w:rsid w:val="0040504E"/>
    <w:rsid w:val="004054C8"/>
    <w:rsid w:val="00405E54"/>
    <w:rsid w:val="00405EF0"/>
    <w:rsid w:val="00405FDB"/>
    <w:rsid w:val="00407808"/>
    <w:rsid w:val="00407813"/>
    <w:rsid w:val="00407F5E"/>
    <w:rsid w:val="00410E71"/>
    <w:rsid w:val="004114E2"/>
    <w:rsid w:val="0041472A"/>
    <w:rsid w:val="00414C34"/>
    <w:rsid w:val="00415E08"/>
    <w:rsid w:val="00416BE6"/>
    <w:rsid w:val="00417A7D"/>
    <w:rsid w:val="00420E8D"/>
    <w:rsid w:val="00421005"/>
    <w:rsid w:val="00422904"/>
    <w:rsid w:val="0042360D"/>
    <w:rsid w:val="00423ED7"/>
    <w:rsid w:val="00424877"/>
    <w:rsid w:val="00424CA7"/>
    <w:rsid w:val="004254E1"/>
    <w:rsid w:val="0042605B"/>
    <w:rsid w:val="00427390"/>
    <w:rsid w:val="004307B8"/>
    <w:rsid w:val="00430AA9"/>
    <w:rsid w:val="00430C80"/>
    <w:rsid w:val="004317F3"/>
    <w:rsid w:val="00431AB3"/>
    <w:rsid w:val="004324BB"/>
    <w:rsid w:val="00432813"/>
    <w:rsid w:val="0043361F"/>
    <w:rsid w:val="004344D1"/>
    <w:rsid w:val="00435A71"/>
    <w:rsid w:val="00435A9E"/>
    <w:rsid w:val="0043674C"/>
    <w:rsid w:val="00437D6F"/>
    <w:rsid w:val="004408C4"/>
    <w:rsid w:val="00440F89"/>
    <w:rsid w:val="00441113"/>
    <w:rsid w:val="00441CF2"/>
    <w:rsid w:val="0044255B"/>
    <w:rsid w:val="00443CBC"/>
    <w:rsid w:val="00443F9E"/>
    <w:rsid w:val="00444A6C"/>
    <w:rsid w:val="00444D6D"/>
    <w:rsid w:val="004459D0"/>
    <w:rsid w:val="00446BB5"/>
    <w:rsid w:val="00447B0E"/>
    <w:rsid w:val="004500A4"/>
    <w:rsid w:val="00450C13"/>
    <w:rsid w:val="0045141B"/>
    <w:rsid w:val="0045248E"/>
    <w:rsid w:val="00452F20"/>
    <w:rsid w:val="00453B1A"/>
    <w:rsid w:val="0045454A"/>
    <w:rsid w:val="00454801"/>
    <w:rsid w:val="00454B32"/>
    <w:rsid w:val="0045582E"/>
    <w:rsid w:val="00455FDA"/>
    <w:rsid w:val="00456D50"/>
    <w:rsid w:val="004572A0"/>
    <w:rsid w:val="004578E2"/>
    <w:rsid w:val="00457A33"/>
    <w:rsid w:val="004603C9"/>
    <w:rsid w:val="00460B35"/>
    <w:rsid w:val="0046193D"/>
    <w:rsid w:val="00461DA9"/>
    <w:rsid w:val="00464E9A"/>
    <w:rsid w:val="00464FAE"/>
    <w:rsid w:val="00465414"/>
    <w:rsid w:val="00465730"/>
    <w:rsid w:val="00466EC2"/>
    <w:rsid w:val="00467818"/>
    <w:rsid w:val="004678D3"/>
    <w:rsid w:val="00467E38"/>
    <w:rsid w:val="0047159C"/>
    <w:rsid w:val="00472A3A"/>
    <w:rsid w:val="00473493"/>
    <w:rsid w:val="004738CC"/>
    <w:rsid w:val="00476C1A"/>
    <w:rsid w:val="00476F7A"/>
    <w:rsid w:val="004776CC"/>
    <w:rsid w:val="0048048F"/>
    <w:rsid w:val="00480E86"/>
    <w:rsid w:val="00481576"/>
    <w:rsid w:val="00481719"/>
    <w:rsid w:val="004829A5"/>
    <w:rsid w:val="00484BF0"/>
    <w:rsid w:val="004859CE"/>
    <w:rsid w:val="00485B67"/>
    <w:rsid w:val="00486663"/>
    <w:rsid w:val="00486CB7"/>
    <w:rsid w:val="004906EE"/>
    <w:rsid w:val="00490B22"/>
    <w:rsid w:val="00491482"/>
    <w:rsid w:val="00491505"/>
    <w:rsid w:val="00492803"/>
    <w:rsid w:val="00494C36"/>
    <w:rsid w:val="004A32A0"/>
    <w:rsid w:val="004A497F"/>
    <w:rsid w:val="004A4BB1"/>
    <w:rsid w:val="004A730B"/>
    <w:rsid w:val="004A7CA2"/>
    <w:rsid w:val="004B0361"/>
    <w:rsid w:val="004B0DE0"/>
    <w:rsid w:val="004B1DC8"/>
    <w:rsid w:val="004B501C"/>
    <w:rsid w:val="004B5493"/>
    <w:rsid w:val="004B55FD"/>
    <w:rsid w:val="004B5AC6"/>
    <w:rsid w:val="004B636D"/>
    <w:rsid w:val="004B699D"/>
    <w:rsid w:val="004B7B0B"/>
    <w:rsid w:val="004C0540"/>
    <w:rsid w:val="004C0C5F"/>
    <w:rsid w:val="004C2BD6"/>
    <w:rsid w:val="004C31D7"/>
    <w:rsid w:val="004C320A"/>
    <w:rsid w:val="004C3EF3"/>
    <w:rsid w:val="004C413B"/>
    <w:rsid w:val="004C4848"/>
    <w:rsid w:val="004C48B1"/>
    <w:rsid w:val="004C4966"/>
    <w:rsid w:val="004C6A25"/>
    <w:rsid w:val="004D0F03"/>
    <w:rsid w:val="004D2264"/>
    <w:rsid w:val="004D2581"/>
    <w:rsid w:val="004D27C1"/>
    <w:rsid w:val="004D3559"/>
    <w:rsid w:val="004D4E63"/>
    <w:rsid w:val="004D5D73"/>
    <w:rsid w:val="004D675D"/>
    <w:rsid w:val="004D6B85"/>
    <w:rsid w:val="004D776F"/>
    <w:rsid w:val="004E0393"/>
    <w:rsid w:val="004E1039"/>
    <w:rsid w:val="004E16FE"/>
    <w:rsid w:val="004E2057"/>
    <w:rsid w:val="004E2E60"/>
    <w:rsid w:val="004E47DF"/>
    <w:rsid w:val="004E5639"/>
    <w:rsid w:val="004E56EB"/>
    <w:rsid w:val="004E71FB"/>
    <w:rsid w:val="004E799F"/>
    <w:rsid w:val="004F2061"/>
    <w:rsid w:val="004F35DE"/>
    <w:rsid w:val="004F3601"/>
    <w:rsid w:val="004F459F"/>
    <w:rsid w:val="004F4AAA"/>
    <w:rsid w:val="004F5452"/>
    <w:rsid w:val="004F6B64"/>
    <w:rsid w:val="004F7DCA"/>
    <w:rsid w:val="005002AA"/>
    <w:rsid w:val="0050223B"/>
    <w:rsid w:val="00503B1D"/>
    <w:rsid w:val="00504619"/>
    <w:rsid w:val="00506986"/>
    <w:rsid w:val="00506A90"/>
    <w:rsid w:val="005075A0"/>
    <w:rsid w:val="005100FD"/>
    <w:rsid w:val="0051215B"/>
    <w:rsid w:val="005126D7"/>
    <w:rsid w:val="00512EC2"/>
    <w:rsid w:val="0051322B"/>
    <w:rsid w:val="00515DD0"/>
    <w:rsid w:val="0051617A"/>
    <w:rsid w:val="005176DA"/>
    <w:rsid w:val="005203ED"/>
    <w:rsid w:val="00520E57"/>
    <w:rsid w:val="005211CA"/>
    <w:rsid w:val="005214CA"/>
    <w:rsid w:val="0052242C"/>
    <w:rsid w:val="0052248B"/>
    <w:rsid w:val="00523F76"/>
    <w:rsid w:val="0052545C"/>
    <w:rsid w:val="00525602"/>
    <w:rsid w:val="00525BF2"/>
    <w:rsid w:val="005274AA"/>
    <w:rsid w:val="00530469"/>
    <w:rsid w:val="0053131B"/>
    <w:rsid w:val="00531332"/>
    <w:rsid w:val="00536969"/>
    <w:rsid w:val="00537D81"/>
    <w:rsid w:val="00540701"/>
    <w:rsid w:val="00540705"/>
    <w:rsid w:val="00541D7B"/>
    <w:rsid w:val="00542420"/>
    <w:rsid w:val="005436ED"/>
    <w:rsid w:val="00543C26"/>
    <w:rsid w:val="005444FA"/>
    <w:rsid w:val="00544701"/>
    <w:rsid w:val="00544B8C"/>
    <w:rsid w:val="00546FFD"/>
    <w:rsid w:val="005506AA"/>
    <w:rsid w:val="00550E31"/>
    <w:rsid w:val="00554ECF"/>
    <w:rsid w:val="00555C18"/>
    <w:rsid w:val="0055745E"/>
    <w:rsid w:val="005608DF"/>
    <w:rsid w:val="00562993"/>
    <w:rsid w:val="00562F0E"/>
    <w:rsid w:val="00563496"/>
    <w:rsid w:val="00563BFF"/>
    <w:rsid w:val="00564110"/>
    <w:rsid w:val="00565C00"/>
    <w:rsid w:val="00566600"/>
    <w:rsid w:val="005669E5"/>
    <w:rsid w:val="00567FD0"/>
    <w:rsid w:val="005700E6"/>
    <w:rsid w:val="00570FE9"/>
    <w:rsid w:val="00571520"/>
    <w:rsid w:val="00571948"/>
    <w:rsid w:val="005719B9"/>
    <w:rsid w:val="0057274B"/>
    <w:rsid w:val="00572971"/>
    <w:rsid w:val="0057370C"/>
    <w:rsid w:val="00576251"/>
    <w:rsid w:val="00576A26"/>
    <w:rsid w:val="00577079"/>
    <w:rsid w:val="00577B58"/>
    <w:rsid w:val="00580470"/>
    <w:rsid w:val="0058089B"/>
    <w:rsid w:val="005809DD"/>
    <w:rsid w:val="005812AE"/>
    <w:rsid w:val="00581E0E"/>
    <w:rsid w:val="00582CE7"/>
    <w:rsid w:val="0058331A"/>
    <w:rsid w:val="005841C5"/>
    <w:rsid w:val="005842D9"/>
    <w:rsid w:val="005843CD"/>
    <w:rsid w:val="00584DEB"/>
    <w:rsid w:val="00587307"/>
    <w:rsid w:val="00587DA7"/>
    <w:rsid w:val="005919D6"/>
    <w:rsid w:val="00592547"/>
    <w:rsid w:val="00592BBF"/>
    <w:rsid w:val="005936C0"/>
    <w:rsid w:val="00593D9A"/>
    <w:rsid w:val="00594AE2"/>
    <w:rsid w:val="00595CA0"/>
    <w:rsid w:val="00597C4F"/>
    <w:rsid w:val="005A01D7"/>
    <w:rsid w:val="005A0811"/>
    <w:rsid w:val="005A1476"/>
    <w:rsid w:val="005A1A42"/>
    <w:rsid w:val="005A3336"/>
    <w:rsid w:val="005A4F05"/>
    <w:rsid w:val="005A510F"/>
    <w:rsid w:val="005A6C0E"/>
    <w:rsid w:val="005A7077"/>
    <w:rsid w:val="005A7157"/>
    <w:rsid w:val="005B09DE"/>
    <w:rsid w:val="005B148F"/>
    <w:rsid w:val="005B16DD"/>
    <w:rsid w:val="005B201E"/>
    <w:rsid w:val="005B2BDE"/>
    <w:rsid w:val="005B3203"/>
    <w:rsid w:val="005B43A5"/>
    <w:rsid w:val="005B484F"/>
    <w:rsid w:val="005B4C19"/>
    <w:rsid w:val="005B6505"/>
    <w:rsid w:val="005B793F"/>
    <w:rsid w:val="005C01A0"/>
    <w:rsid w:val="005C117D"/>
    <w:rsid w:val="005C2FB3"/>
    <w:rsid w:val="005C320E"/>
    <w:rsid w:val="005C514B"/>
    <w:rsid w:val="005C5C24"/>
    <w:rsid w:val="005C711F"/>
    <w:rsid w:val="005D2F4A"/>
    <w:rsid w:val="005D3C26"/>
    <w:rsid w:val="005D4303"/>
    <w:rsid w:val="005D68C2"/>
    <w:rsid w:val="005D6932"/>
    <w:rsid w:val="005E0133"/>
    <w:rsid w:val="005E19C0"/>
    <w:rsid w:val="005E2297"/>
    <w:rsid w:val="005E29D0"/>
    <w:rsid w:val="005E3301"/>
    <w:rsid w:val="005E39AA"/>
    <w:rsid w:val="005E40D0"/>
    <w:rsid w:val="005E4CED"/>
    <w:rsid w:val="005E4CF3"/>
    <w:rsid w:val="005E61BF"/>
    <w:rsid w:val="005E7638"/>
    <w:rsid w:val="005E7C84"/>
    <w:rsid w:val="005F00EA"/>
    <w:rsid w:val="005F0D1D"/>
    <w:rsid w:val="005F21E9"/>
    <w:rsid w:val="005F288E"/>
    <w:rsid w:val="005F2928"/>
    <w:rsid w:val="005F2B7D"/>
    <w:rsid w:val="005F3C23"/>
    <w:rsid w:val="005F457B"/>
    <w:rsid w:val="005F6783"/>
    <w:rsid w:val="006007A0"/>
    <w:rsid w:val="006010E0"/>
    <w:rsid w:val="00601640"/>
    <w:rsid w:val="00603FB3"/>
    <w:rsid w:val="006048A0"/>
    <w:rsid w:val="00605889"/>
    <w:rsid w:val="00605FF0"/>
    <w:rsid w:val="00606196"/>
    <w:rsid w:val="00606B8E"/>
    <w:rsid w:val="006100C2"/>
    <w:rsid w:val="006100C3"/>
    <w:rsid w:val="00611CC0"/>
    <w:rsid w:val="006124C1"/>
    <w:rsid w:val="006130BC"/>
    <w:rsid w:val="00616406"/>
    <w:rsid w:val="00616DAD"/>
    <w:rsid w:val="00617C69"/>
    <w:rsid w:val="00617F87"/>
    <w:rsid w:val="00620565"/>
    <w:rsid w:val="00620B70"/>
    <w:rsid w:val="00620B77"/>
    <w:rsid w:val="0062201C"/>
    <w:rsid w:val="00622A75"/>
    <w:rsid w:val="0062330A"/>
    <w:rsid w:val="006241DC"/>
    <w:rsid w:val="006244F4"/>
    <w:rsid w:val="006246E7"/>
    <w:rsid w:val="00625196"/>
    <w:rsid w:val="006251A3"/>
    <w:rsid w:val="00626E6A"/>
    <w:rsid w:val="00631524"/>
    <w:rsid w:val="0063273F"/>
    <w:rsid w:val="006352EF"/>
    <w:rsid w:val="006355C1"/>
    <w:rsid w:val="00641294"/>
    <w:rsid w:val="006412AC"/>
    <w:rsid w:val="006413D2"/>
    <w:rsid w:val="00642050"/>
    <w:rsid w:val="00642799"/>
    <w:rsid w:val="0064297A"/>
    <w:rsid w:val="00642C1E"/>
    <w:rsid w:val="00643B9F"/>
    <w:rsid w:val="0064793F"/>
    <w:rsid w:val="00647DC9"/>
    <w:rsid w:val="00651857"/>
    <w:rsid w:val="00652CD2"/>
    <w:rsid w:val="00653EFF"/>
    <w:rsid w:val="0065407D"/>
    <w:rsid w:val="006563E2"/>
    <w:rsid w:val="00656D34"/>
    <w:rsid w:val="00660236"/>
    <w:rsid w:val="006609C1"/>
    <w:rsid w:val="006613CB"/>
    <w:rsid w:val="00662E49"/>
    <w:rsid w:val="00662F64"/>
    <w:rsid w:val="0066329F"/>
    <w:rsid w:val="006639CC"/>
    <w:rsid w:val="0066460C"/>
    <w:rsid w:val="00664C2F"/>
    <w:rsid w:val="00666365"/>
    <w:rsid w:val="00666447"/>
    <w:rsid w:val="00666BDF"/>
    <w:rsid w:val="006710C6"/>
    <w:rsid w:val="00673191"/>
    <w:rsid w:val="00674D64"/>
    <w:rsid w:val="00675749"/>
    <w:rsid w:val="00676EFA"/>
    <w:rsid w:val="00677D15"/>
    <w:rsid w:val="00677E38"/>
    <w:rsid w:val="0068049F"/>
    <w:rsid w:val="00680D35"/>
    <w:rsid w:val="00683D38"/>
    <w:rsid w:val="0068452B"/>
    <w:rsid w:val="00684F83"/>
    <w:rsid w:val="0069164E"/>
    <w:rsid w:val="0069220A"/>
    <w:rsid w:val="00692E96"/>
    <w:rsid w:val="00692F03"/>
    <w:rsid w:val="00693D76"/>
    <w:rsid w:val="0069445E"/>
    <w:rsid w:val="00694461"/>
    <w:rsid w:val="00694CDE"/>
    <w:rsid w:val="00695B4D"/>
    <w:rsid w:val="0069612E"/>
    <w:rsid w:val="0069655A"/>
    <w:rsid w:val="00696B4D"/>
    <w:rsid w:val="00697D42"/>
    <w:rsid w:val="006A0E2D"/>
    <w:rsid w:val="006A13C2"/>
    <w:rsid w:val="006A3152"/>
    <w:rsid w:val="006A4B46"/>
    <w:rsid w:val="006A584D"/>
    <w:rsid w:val="006A7B3D"/>
    <w:rsid w:val="006B070E"/>
    <w:rsid w:val="006B1CCC"/>
    <w:rsid w:val="006B2E53"/>
    <w:rsid w:val="006B2ED9"/>
    <w:rsid w:val="006B4741"/>
    <w:rsid w:val="006B4C97"/>
    <w:rsid w:val="006B5938"/>
    <w:rsid w:val="006B5DC4"/>
    <w:rsid w:val="006B5E25"/>
    <w:rsid w:val="006B7010"/>
    <w:rsid w:val="006C104D"/>
    <w:rsid w:val="006C2B72"/>
    <w:rsid w:val="006C4F0A"/>
    <w:rsid w:val="006C5E97"/>
    <w:rsid w:val="006C5EAF"/>
    <w:rsid w:val="006C6C72"/>
    <w:rsid w:val="006D03B8"/>
    <w:rsid w:val="006D0794"/>
    <w:rsid w:val="006D0D78"/>
    <w:rsid w:val="006D228C"/>
    <w:rsid w:val="006D4263"/>
    <w:rsid w:val="006D4FBC"/>
    <w:rsid w:val="006D69B1"/>
    <w:rsid w:val="006D7642"/>
    <w:rsid w:val="006E0520"/>
    <w:rsid w:val="006E18D3"/>
    <w:rsid w:val="006E20C6"/>
    <w:rsid w:val="006E23CF"/>
    <w:rsid w:val="006E2D7A"/>
    <w:rsid w:val="006E6653"/>
    <w:rsid w:val="006E688C"/>
    <w:rsid w:val="006E7C49"/>
    <w:rsid w:val="006F0595"/>
    <w:rsid w:val="006F0C53"/>
    <w:rsid w:val="006F1215"/>
    <w:rsid w:val="006F226A"/>
    <w:rsid w:val="006F2F12"/>
    <w:rsid w:val="006F340B"/>
    <w:rsid w:val="006F35C9"/>
    <w:rsid w:val="006F3D49"/>
    <w:rsid w:val="006F5C47"/>
    <w:rsid w:val="006F62B5"/>
    <w:rsid w:val="006F76AB"/>
    <w:rsid w:val="007000B1"/>
    <w:rsid w:val="00700407"/>
    <w:rsid w:val="00701E99"/>
    <w:rsid w:val="00702551"/>
    <w:rsid w:val="007043C6"/>
    <w:rsid w:val="00704B11"/>
    <w:rsid w:val="00704F7F"/>
    <w:rsid w:val="007066DC"/>
    <w:rsid w:val="00706F82"/>
    <w:rsid w:val="007078D1"/>
    <w:rsid w:val="00707A31"/>
    <w:rsid w:val="00707DDE"/>
    <w:rsid w:val="00707F44"/>
    <w:rsid w:val="007110AB"/>
    <w:rsid w:val="00711D2C"/>
    <w:rsid w:val="007123AD"/>
    <w:rsid w:val="00712DAF"/>
    <w:rsid w:val="0071392B"/>
    <w:rsid w:val="00713936"/>
    <w:rsid w:val="00714CC4"/>
    <w:rsid w:val="007158BB"/>
    <w:rsid w:val="00716060"/>
    <w:rsid w:val="0071616C"/>
    <w:rsid w:val="0071655A"/>
    <w:rsid w:val="00720E26"/>
    <w:rsid w:val="007216B0"/>
    <w:rsid w:val="00721A28"/>
    <w:rsid w:val="00722BA9"/>
    <w:rsid w:val="00722BD7"/>
    <w:rsid w:val="00722C1C"/>
    <w:rsid w:val="00723042"/>
    <w:rsid w:val="00724818"/>
    <w:rsid w:val="007257A1"/>
    <w:rsid w:val="0072581C"/>
    <w:rsid w:val="00726EA7"/>
    <w:rsid w:val="00727819"/>
    <w:rsid w:val="0073010E"/>
    <w:rsid w:val="007310A0"/>
    <w:rsid w:val="00731247"/>
    <w:rsid w:val="00731F91"/>
    <w:rsid w:val="00732650"/>
    <w:rsid w:val="007326BD"/>
    <w:rsid w:val="00733930"/>
    <w:rsid w:val="00734E87"/>
    <w:rsid w:val="00735AFD"/>
    <w:rsid w:val="00737B95"/>
    <w:rsid w:val="00737E40"/>
    <w:rsid w:val="007400AF"/>
    <w:rsid w:val="00741360"/>
    <w:rsid w:val="00741558"/>
    <w:rsid w:val="0074341D"/>
    <w:rsid w:val="00743BB0"/>
    <w:rsid w:val="00745193"/>
    <w:rsid w:val="00745AB3"/>
    <w:rsid w:val="00745F3F"/>
    <w:rsid w:val="00745FC0"/>
    <w:rsid w:val="00747423"/>
    <w:rsid w:val="007510A4"/>
    <w:rsid w:val="0075132F"/>
    <w:rsid w:val="00751345"/>
    <w:rsid w:val="00751FE1"/>
    <w:rsid w:val="00754208"/>
    <w:rsid w:val="0075550E"/>
    <w:rsid w:val="00755708"/>
    <w:rsid w:val="0075661E"/>
    <w:rsid w:val="00756A72"/>
    <w:rsid w:val="00756CDF"/>
    <w:rsid w:val="00757B0D"/>
    <w:rsid w:val="00760061"/>
    <w:rsid w:val="00762B5F"/>
    <w:rsid w:val="007635CB"/>
    <w:rsid w:val="00763948"/>
    <w:rsid w:val="00764120"/>
    <w:rsid w:val="00764364"/>
    <w:rsid w:val="007647C6"/>
    <w:rsid w:val="00765108"/>
    <w:rsid w:val="0077128A"/>
    <w:rsid w:val="00771714"/>
    <w:rsid w:val="007719CD"/>
    <w:rsid w:val="00771C1B"/>
    <w:rsid w:val="0077480F"/>
    <w:rsid w:val="00774EE2"/>
    <w:rsid w:val="00775205"/>
    <w:rsid w:val="00775261"/>
    <w:rsid w:val="00777116"/>
    <w:rsid w:val="0077736C"/>
    <w:rsid w:val="0077763E"/>
    <w:rsid w:val="007779E5"/>
    <w:rsid w:val="007800B4"/>
    <w:rsid w:val="00784079"/>
    <w:rsid w:val="007847D2"/>
    <w:rsid w:val="0078541F"/>
    <w:rsid w:val="007857F1"/>
    <w:rsid w:val="00786C0C"/>
    <w:rsid w:val="00787E7F"/>
    <w:rsid w:val="00791020"/>
    <w:rsid w:val="007914FB"/>
    <w:rsid w:val="00792444"/>
    <w:rsid w:val="007935D7"/>
    <w:rsid w:val="00794A9E"/>
    <w:rsid w:val="00794EB3"/>
    <w:rsid w:val="00795E2C"/>
    <w:rsid w:val="00795FB2"/>
    <w:rsid w:val="00796FD6"/>
    <w:rsid w:val="007A051D"/>
    <w:rsid w:val="007A07B0"/>
    <w:rsid w:val="007A1A90"/>
    <w:rsid w:val="007A210C"/>
    <w:rsid w:val="007A366F"/>
    <w:rsid w:val="007A4C47"/>
    <w:rsid w:val="007A5631"/>
    <w:rsid w:val="007A5A4C"/>
    <w:rsid w:val="007A5E57"/>
    <w:rsid w:val="007A78B6"/>
    <w:rsid w:val="007B0DE4"/>
    <w:rsid w:val="007B10FA"/>
    <w:rsid w:val="007B35B7"/>
    <w:rsid w:val="007B5356"/>
    <w:rsid w:val="007B6CFB"/>
    <w:rsid w:val="007B6EB4"/>
    <w:rsid w:val="007B7CDC"/>
    <w:rsid w:val="007C223D"/>
    <w:rsid w:val="007C2983"/>
    <w:rsid w:val="007C2FA8"/>
    <w:rsid w:val="007C3744"/>
    <w:rsid w:val="007C3AB0"/>
    <w:rsid w:val="007C425E"/>
    <w:rsid w:val="007C59A6"/>
    <w:rsid w:val="007D0689"/>
    <w:rsid w:val="007D0B30"/>
    <w:rsid w:val="007D0FB5"/>
    <w:rsid w:val="007D1B15"/>
    <w:rsid w:val="007D3246"/>
    <w:rsid w:val="007E1289"/>
    <w:rsid w:val="007E2299"/>
    <w:rsid w:val="007E23B6"/>
    <w:rsid w:val="007E2CD1"/>
    <w:rsid w:val="007E352B"/>
    <w:rsid w:val="007E46AA"/>
    <w:rsid w:val="007E4B42"/>
    <w:rsid w:val="007E4BD2"/>
    <w:rsid w:val="007E59C8"/>
    <w:rsid w:val="007E59CB"/>
    <w:rsid w:val="007E670E"/>
    <w:rsid w:val="007E68FA"/>
    <w:rsid w:val="007E6C5B"/>
    <w:rsid w:val="007F0575"/>
    <w:rsid w:val="007F08F0"/>
    <w:rsid w:val="007F10C8"/>
    <w:rsid w:val="007F2F3A"/>
    <w:rsid w:val="007F425D"/>
    <w:rsid w:val="007F5299"/>
    <w:rsid w:val="007F6124"/>
    <w:rsid w:val="007F635B"/>
    <w:rsid w:val="007F6C80"/>
    <w:rsid w:val="00800137"/>
    <w:rsid w:val="008006DA"/>
    <w:rsid w:val="00800BD0"/>
    <w:rsid w:val="00802144"/>
    <w:rsid w:val="00802DAF"/>
    <w:rsid w:val="00803638"/>
    <w:rsid w:val="008040FC"/>
    <w:rsid w:val="00804130"/>
    <w:rsid w:val="00804171"/>
    <w:rsid w:val="00804C6C"/>
    <w:rsid w:val="0080510B"/>
    <w:rsid w:val="00805903"/>
    <w:rsid w:val="008060FD"/>
    <w:rsid w:val="00807FF1"/>
    <w:rsid w:val="0081089D"/>
    <w:rsid w:val="00811BFE"/>
    <w:rsid w:val="00811CBB"/>
    <w:rsid w:val="00811D18"/>
    <w:rsid w:val="008122E7"/>
    <w:rsid w:val="00812FDB"/>
    <w:rsid w:val="00813818"/>
    <w:rsid w:val="00813E4D"/>
    <w:rsid w:val="00814B47"/>
    <w:rsid w:val="0081636D"/>
    <w:rsid w:val="00816FE4"/>
    <w:rsid w:val="008206EA"/>
    <w:rsid w:val="00820A43"/>
    <w:rsid w:val="008226B0"/>
    <w:rsid w:val="00822FF8"/>
    <w:rsid w:val="0082397D"/>
    <w:rsid w:val="008242CC"/>
    <w:rsid w:val="008257FE"/>
    <w:rsid w:val="00830DF5"/>
    <w:rsid w:val="00831322"/>
    <w:rsid w:val="00831FCE"/>
    <w:rsid w:val="00832803"/>
    <w:rsid w:val="008334AF"/>
    <w:rsid w:val="00834190"/>
    <w:rsid w:val="00834830"/>
    <w:rsid w:val="00834E7B"/>
    <w:rsid w:val="008355AE"/>
    <w:rsid w:val="00835F5E"/>
    <w:rsid w:val="00837CD0"/>
    <w:rsid w:val="00837E53"/>
    <w:rsid w:val="008404BC"/>
    <w:rsid w:val="008407BA"/>
    <w:rsid w:val="00841B83"/>
    <w:rsid w:val="00841BD3"/>
    <w:rsid w:val="0084503F"/>
    <w:rsid w:val="00845EC3"/>
    <w:rsid w:val="00846325"/>
    <w:rsid w:val="0084676D"/>
    <w:rsid w:val="008471C4"/>
    <w:rsid w:val="0084751B"/>
    <w:rsid w:val="00850F82"/>
    <w:rsid w:val="0085281C"/>
    <w:rsid w:val="00852A57"/>
    <w:rsid w:val="00852AB9"/>
    <w:rsid w:val="00852B81"/>
    <w:rsid w:val="00854FFF"/>
    <w:rsid w:val="00856A34"/>
    <w:rsid w:val="00856A64"/>
    <w:rsid w:val="00856FE5"/>
    <w:rsid w:val="00857548"/>
    <w:rsid w:val="00857698"/>
    <w:rsid w:val="00857E72"/>
    <w:rsid w:val="008616EA"/>
    <w:rsid w:val="008621CB"/>
    <w:rsid w:val="00864E76"/>
    <w:rsid w:val="00865921"/>
    <w:rsid w:val="00866D1D"/>
    <w:rsid w:val="008706C2"/>
    <w:rsid w:val="00870FC9"/>
    <w:rsid w:val="00871B3D"/>
    <w:rsid w:val="00873C85"/>
    <w:rsid w:val="008743A2"/>
    <w:rsid w:val="008744D7"/>
    <w:rsid w:val="008769D5"/>
    <w:rsid w:val="0087761C"/>
    <w:rsid w:val="00880AA7"/>
    <w:rsid w:val="00880D95"/>
    <w:rsid w:val="0088394A"/>
    <w:rsid w:val="00883F9B"/>
    <w:rsid w:val="008848CB"/>
    <w:rsid w:val="008862E1"/>
    <w:rsid w:val="00887950"/>
    <w:rsid w:val="008901A6"/>
    <w:rsid w:val="0089021F"/>
    <w:rsid w:val="00891503"/>
    <w:rsid w:val="0089207F"/>
    <w:rsid w:val="00894824"/>
    <w:rsid w:val="008971D4"/>
    <w:rsid w:val="008A0550"/>
    <w:rsid w:val="008A1AAD"/>
    <w:rsid w:val="008A3943"/>
    <w:rsid w:val="008A44B3"/>
    <w:rsid w:val="008A4C11"/>
    <w:rsid w:val="008A5945"/>
    <w:rsid w:val="008A69EB"/>
    <w:rsid w:val="008A7972"/>
    <w:rsid w:val="008B0536"/>
    <w:rsid w:val="008B0803"/>
    <w:rsid w:val="008B1C6D"/>
    <w:rsid w:val="008B2161"/>
    <w:rsid w:val="008B2470"/>
    <w:rsid w:val="008B4304"/>
    <w:rsid w:val="008B4694"/>
    <w:rsid w:val="008B4BDF"/>
    <w:rsid w:val="008B5BD0"/>
    <w:rsid w:val="008B5E4A"/>
    <w:rsid w:val="008B77E3"/>
    <w:rsid w:val="008B7EB0"/>
    <w:rsid w:val="008C0E56"/>
    <w:rsid w:val="008C0F46"/>
    <w:rsid w:val="008C2258"/>
    <w:rsid w:val="008C2D60"/>
    <w:rsid w:val="008C3FE0"/>
    <w:rsid w:val="008C4752"/>
    <w:rsid w:val="008C6CA5"/>
    <w:rsid w:val="008C6F25"/>
    <w:rsid w:val="008C7AA2"/>
    <w:rsid w:val="008D09A2"/>
    <w:rsid w:val="008D1DB9"/>
    <w:rsid w:val="008D2755"/>
    <w:rsid w:val="008D4658"/>
    <w:rsid w:val="008D4868"/>
    <w:rsid w:val="008D6F75"/>
    <w:rsid w:val="008D70C2"/>
    <w:rsid w:val="008D734E"/>
    <w:rsid w:val="008E01AB"/>
    <w:rsid w:val="008E0621"/>
    <w:rsid w:val="008E08B9"/>
    <w:rsid w:val="008E1650"/>
    <w:rsid w:val="008E2116"/>
    <w:rsid w:val="008E3FDD"/>
    <w:rsid w:val="008E504D"/>
    <w:rsid w:val="008E5085"/>
    <w:rsid w:val="008E5E59"/>
    <w:rsid w:val="008E65A0"/>
    <w:rsid w:val="008E6B76"/>
    <w:rsid w:val="008E6DAA"/>
    <w:rsid w:val="008E7D15"/>
    <w:rsid w:val="008F00E2"/>
    <w:rsid w:val="008F08F7"/>
    <w:rsid w:val="008F0AC2"/>
    <w:rsid w:val="008F20D9"/>
    <w:rsid w:val="008F4279"/>
    <w:rsid w:val="008F607E"/>
    <w:rsid w:val="008F6617"/>
    <w:rsid w:val="008F6E53"/>
    <w:rsid w:val="00901818"/>
    <w:rsid w:val="0090235B"/>
    <w:rsid w:val="009023EB"/>
    <w:rsid w:val="00902452"/>
    <w:rsid w:val="00905EB1"/>
    <w:rsid w:val="00906958"/>
    <w:rsid w:val="00906A08"/>
    <w:rsid w:val="00907E44"/>
    <w:rsid w:val="00910DCB"/>
    <w:rsid w:val="00910E3F"/>
    <w:rsid w:val="009111C7"/>
    <w:rsid w:val="00912637"/>
    <w:rsid w:val="009127C2"/>
    <w:rsid w:val="00914071"/>
    <w:rsid w:val="0091496E"/>
    <w:rsid w:val="00916CE7"/>
    <w:rsid w:val="00916F45"/>
    <w:rsid w:val="00917BB7"/>
    <w:rsid w:val="0092298B"/>
    <w:rsid w:val="009229BF"/>
    <w:rsid w:val="00923C68"/>
    <w:rsid w:val="00924773"/>
    <w:rsid w:val="009247CB"/>
    <w:rsid w:val="00924889"/>
    <w:rsid w:val="009270F0"/>
    <w:rsid w:val="0093068D"/>
    <w:rsid w:val="00930A25"/>
    <w:rsid w:val="00932C94"/>
    <w:rsid w:val="00932E69"/>
    <w:rsid w:val="0093361D"/>
    <w:rsid w:val="00933708"/>
    <w:rsid w:val="00934651"/>
    <w:rsid w:val="00936756"/>
    <w:rsid w:val="0093794F"/>
    <w:rsid w:val="00937F37"/>
    <w:rsid w:val="0094142C"/>
    <w:rsid w:val="0094184B"/>
    <w:rsid w:val="0094308D"/>
    <w:rsid w:val="00943AEA"/>
    <w:rsid w:val="009451A2"/>
    <w:rsid w:val="00945AA3"/>
    <w:rsid w:val="00945DFA"/>
    <w:rsid w:val="009462BE"/>
    <w:rsid w:val="00946FE4"/>
    <w:rsid w:val="00950C0D"/>
    <w:rsid w:val="009510BC"/>
    <w:rsid w:val="00952433"/>
    <w:rsid w:val="00952D1C"/>
    <w:rsid w:val="00953238"/>
    <w:rsid w:val="0095331E"/>
    <w:rsid w:val="009548ED"/>
    <w:rsid w:val="00956316"/>
    <w:rsid w:val="00956485"/>
    <w:rsid w:val="00956664"/>
    <w:rsid w:val="00956E0B"/>
    <w:rsid w:val="009572AB"/>
    <w:rsid w:val="00960F90"/>
    <w:rsid w:val="00961355"/>
    <w:rsid w:val="009618A2"/>
    <w:rsid w:val="00961991"/>
    <w:rsid w:val="0096212D"/>
    <w:rsid w:val="00962ACB"/>
    <w:rsid w:val="00962D65"/>
    <w:rsid w:val="009642E3"/>
    <w:rsid w:val="00966175"/>
    <w:rsid w:val="009709E8"/>
    <w:rsid w:val="00970DC5"/>
    <w:rsid w:val="009725C7"/>
    <w:rsid w:val="00972D99"/>
    <w:rsid w:val="0097313C"/>
    <w:rsid w:val="009741F6"/>
    <w:rsid w:val="00974317"/>
    <w:rsid w:val="0097480F"/>
    <w:rsid w:val="009814B0"/>
    <w:rsid w:val="00981751"/>
    <w:rsid w:val="00981A20"/>
    <w:rsid w:val="009825A0"/>
    <w:rsid w:val="00983773"/>
    <w:rsid w:val="009845DC"/>
    <w:rsid w:val="00984830"/>
    <w:rsid w:val="00985055"/>
    <w:rsid w:val="00986384"/>
    <w:rsid w:val="00987EC5"/>
    <w:rsid w:val="00990BBE"/>
    <w:rsid w:val="00990BD1"/>
    <w:rsid w:val="00990CB7"/>
    <w:rsid w:val="0099176B"/>
    <w:rsid w:val="00992D8D"/>
    <w:rsid w:val="009951DE"/>
    <w:rsid w:val="00995A34"/>
    <w:rsid w:val="009974EE"/>
    <w:rsid w:val="009A0D2F"/>
    <w:rsid w:val="009A1A5D"/>
    <w:rsid w:val="009A291B"/>
    <w:rsid w:val="009A3925"/>
    <w:rsid w:val="009A4120"/>
    <w:rsid w:val="009A532A"/>
    <w:rsid w:val="009B1BFA"/>
    <w:rsid w:val="009B2A21"/>
    <w:rsid w:val="009B36C3"/>
    <w:rsid w:val="009B3D88"/>
    <w:rsid w:val="009B4BB7"/>
    <w:rsid w:val="009B5DCB"/>
    <w:rsid w:val="009C0058"/>
    <w:rsid w:val="009C06A3"/>
    <w:rsid w:val="009C0A64"/>
    <w:rsid w:val="009C0D51"/>
    <w:rsid w:val="009C3153"/>
    <w:rsid w:val="009C5762"/>
    <w:rsid w:val="009C5EA7"/>
    <w:rsid w:val="009C69DA"/>
    <w:rsid w:val="009C75A9"/>
    <w:rsid w:val="009D01EC"/>
    <w:rsid w:val="009D0399"/>
    <w:rsid w:val="009D0A61"/>
    <w:rsid w:val="009D15A4"/>
    <w:rsid w:val="009D1645"/>
    <w:rsid w:val="009D16E4"/>
    <w:rsid w:val="009D1F1A"/>
    <w:rsid w:val="009D3E35"/>
    <w:rsid w:val="009D43EC"/>
    <w:rsid w:val="009D4A28"/>
    <w:rsid w:val="009D4B76"/>
    <w:rsid w:val="009D5BF8"/>
    <w:rsid w:val="009D6179"/>
    <w:rsid w:val="009D78E5"/>
    <w:rsid w:val="009E0B00"/>
    <w:rsid w:val="009E0C3B"/>
    <w:rsid w:val="009E3991"/>
    <w:rsid w:val="009E488D"/>
    <w:rsid w:val="009E4CD9"/>
    <w:rsid w:val="009E515C"/>
    <w:rsid w:val="009E5B9C"/>
    <w:rsid w:val="009E5D4E"/>
    <w:rsid w:val="009E6564"/>
    <w:rsid w:val="009E7242"/>
    <w:rsid w:val="009E7B08"/>
    <w:rsid w:val="009F1985"/>
    <w:rsid w:val="009F2160"/>
    <w:rsid w:val="009F2DB7"/>
    <w:rsid w:val="009F4342"/>
    <w:rsid w:val="009F6B08"/>
    <w:rsid w:val="009F764C"/>
    <w:rsid w:val="00A0257B"/>
    <w:rsid w:val="00A032B4"/>
    <w:rsid w:val="00A051C1"/>
    <w:rsid w:val="00A06050"/>
    <w:rsid w:val="00A11B58"/>
    <w:rsid w:val="00A11B7B"/>
    <w:rsid w:val="00A12761"/>
    <w:rsid w:val="00A12DFD"/>
    <w:rsid w:val="00A130B9"/>
    <w:rsid w:val="00A157E2"/>
    <w:rsid w:val="00A15C92"/>
    <w:rsid w:val="00A15F10"/>
    <w:rsid w:val="00A17F6A"/>
    <w:rsid w:val="00A210CA"/>
    <w:rsid w:val="00A21352"/>
    <w:rsid w:val="00A21606"/>
    <w:rsid w:val="00A21878"/>
    <w:rsid w:val="00A222F2"/>
    <w:rsid w:val="00A242C4"/>
    <w:rsid w:val="00A24FB8"/>
    <w:rsid w:val="00A26465"/>
    <w:rsid w:val="00A27902"/>
    <w:rsid w:val="00A27D31"/>
    <w:rsid w:val="00A30A6E"/>
    <w:rsid w:val="00A31097"/>
    <w:rsid w:val="00A32EEB"/>
    <w:rsid w:val="00A33381"/>
    <w:rsid w:val="00A3344E"/>
    <w:rsid w:val="00A34210"/>
    <w:rsid w:val="00A345BF"/>
    <w:rsid w:val="00A348BA"/>
    <w:rsid w:val="00A3546D"/>
    <w:rsid w:val="00A372AC"/>
    <w:rsid w:val="00A41DD2"/>
    <w:rsid w:val="00A42195"/>
    <w:rsid w:val="00A42C47"/>
    <w:rsid w:val="00A44521"/>
    <w:rsid w:val="00A450AD"/>
    <w:rsid w:val="00A4592B"/>
    <w:rsid w:val="00A51399"/>
    <w:rsid w:val="00A535F5"/>
    <w:rsid w:val="00A53E2A"/>
    <w:rsid w:val="00A54468"/>
    <w:rsid w:val="00A55FD0"/>
    <w:rsid w:val="00A5668F"/>
    <w:rsid w:val="00A56D8D"/>
    <w:rsid w:val="00A570EF"/>
    <w:rsid w:val="00A573EC"/>
    <w:rsid w:val="00A57552"/>
    <w:rsid w:val="00A57C53"/>
    <w:rsid w:val="00A60AA9"/>
    <w:rsid w:val="00A61259"/>
    <w:rsid w:val="00A61F96"/>
    <w:rsid w:val="00A62D7A"/>
    <w:rsid w:val="00A63559"/>
    <w:rsid w:val="00A644F8"/>
    <w:rsid w:val="00A64637"/>
    <w:rsid w:val="00A65E46"/>
    <w:rsid w:val="00A67609"/>
    <w:rsid w:val="00A679F1"/>
    <w:rsid w:val="00A7158E"/>
    <w:rsid w:val="00A7190F"/>
    <w:rsid w:val="00A71B12"/>
    <w:rsid w:val="00A72A08"/>
    <w:rsid w:val="00A736F9"/>
    <w:rsid w:val="00A73B47"/>
    <w:rsid w:val="00A75101"/>
    <w:rsid w:val="00A75196"/>
    <w:rsid w:val="00A75350"/>
    <w:rsid w:val="00A76727"/>
    <w:rsid w:val="00A7674F"/>
    <w:rsid w:val="00A80763"/>
    <w:rsid w:val="00A808E9"/>
    <w:rsid w:val="00A80EE3"/>
    <w:rsid w:val="00A8106A"/>
    <w:rsid w:val="00A91FCF"/>
    <w:rsid w:val="00A92DA9"/>
    <w:rsid w:val="00A93FB8"/>
    <w:rsid w:val="00A952E8"/>
    <w:rsid w:val="00A967CC"/>
    <w:rsid w:val="00A969E7"/>
    <w:rsid w:val="00A96EC7"/>
    <w:rsid w:val="00A97A55"/>
    <w:rsid w:val="00AA02AE"/>
    <w:rsid w:val="00AA0AA2"/>
    <w:rsid w:val="00AA42D4"/>
    <w:rsid w:val="00AA53BA"/>
    <w:rsid w:val="00AA5403"/>
    <w:rsid w:val="00AA5BCD"/>
    <w:rsid w:val="00AA6E84"/>
    <w:rsid w:val="00AA7412"/>
    <w:rsid w:val="00AA7B9D"/>
    <w:rsid w:val="00AB1728"/>
    <w:rsid w:val="00AB2155"/>
    <w:rsid w:val="00AB2364"/>
    <w:rsid w:val="00AB4576"/>
    <w:rsid w:val="00AB4A9E"/>
    <w:rsid w:val="00AB4D1D"/>
    <w:rsid w:val="00AB536A"/>
    <w:rsid w:val="00AB6C6D"/>
    <w:rsid w:val="00AB6EF2"/>
    <w:rsid w:val="00AB732B"/>
    <w:rsid w:val="00AB746B"/>
    <w:rsid w:val="00AB7F56"/>
    <w:rsid w:val="00AC0331"/>
    <w:rsid w:val="00AC07DD"/>
    <w:rsid w:val="00AC0F6B"/>
    <w:rsid w:val="00AC1D43"/>
    <w:rsid w:val="00AC2F13"/>
    <w:rsid w:val="00AC34ED"/>
    <w:rsid w:val="00AC3B67"/>
    <w:rsid w:val="00AC3D01"/>
    <w:rsid w:val="00AC3EEE"/>
    <w:rsid w:val="00AC4914"/>
    <w:rsid w:val="00AC4D01"/>
    <w:rsid w:val="00AC50C3"/>
    <w:rsid w:val="00AC7FAA"/>
    <w:rsid w:val="00AD07CB"/>
    <w:rsid w:val="00AD165C"/>
    <w:rsid w:val="00AD255F"/>
    <w:rsid w:val="00AD28CF"/>
    <w:rsid w:val="00AD4C79"/>
    <w:rsid w:val="00AD61A9"/>
    <w:rsid w:val="00AD6CBF"/>
    <w:rsid w:val="00AD6E69"/>
    <w:rsid w:val="00AD71B1"/>
    <w:rsid w:val="00AE10E0"/>
    <w:rsid w:val="00AE175A"/>
    <w:rsid w:val="00AE1F07"/>
    <w:rsid w:val="00AE3522"/>
    <w:rsid w:val="00AE5C85"/>
    <w:rsid w:val="00AE5CC6"/>
    <w:rsid w:val="00AE6CCF"/>
    <w:rsid w:val="00AF0D22"/>
    <w:rsid w:val="00AF12AE"/>
    <w:rsid w:val="00AF1CFD"/>
    <w:rsid w:val="00AF1FD6"/>
    <w:rsid w:val="00AF2245"/>
    <w:rsid w:val="00AF325F"/>
    <w:rsid w:val="00AF4444"/>
    <w:rsid w:val="00AF48C5"/>
    <w:rsid w:val="00AF51F1"/>
    <w:rsid w:val="00AF5602"/>
    <w:rsid w:val="00AF5C3A"/>
    <w:rsid w:val="00AF6669"/>
    <w:rsid w:val="00AF66AB"/>
    <w:rsid w:val="00AF69F3"/>
    <w:rsid w:val="00AF71DE"/>
    <w:rsid w:val="00B015F2"/>
    <w:rsid w:val="00B016BD"/>
    <w:rsid w:val="00B01AFD"/>
    <w:rsid w:val="00B01DA7"/>
    <w:rsid w:val="00B030D1"/>
    <w:rsid w:val="00B0400B"/>
    <w:rsid w:val="00B05A4D"/>
    <w:rsid w:val="00B05E8A"/>
    <w:rsid w:val="00B060B0"/>
    <w:rsid w:val="00B06EF7"/>
    <w:rsid w:val="00B06F56"/>
    <w:rsid w:val="00B0741A"/>
    <w:rsid w:val="00B07BF6"/>
    <w:rsid w:val="00B07DD1"/>
    <w:rsid w:val="00B07FDB"/>
    <w:rsid w:val="00B11D3F"/>
    <w:rsid w:val="00B122E1"/>
    <w:rsid w:val="00B12976"/>
    <w:rsid w:val="00B139C6"/>
    <w:rsid w:val="00B13AEC"/>
    <w:rsid w:val="00B14270"/>
    <w:rsid w:val="00B16E99"/>
    <w:rsid w:val="00B17CAE"/>
    <w:rsid w:val="00B17F7D"/>
    <w:rsid w:val="00B20450"/>
    <w:rsid w:val="00B21D10"/>
    <w:rsid w:val="00B220F9"/>
    <w:rsid w:val="00B22157"/>
    <w:rsid w:val="00B230B8"/>
    <w:rsid w:val="00B23117"/>
    <w:rsid w:val="00B23B31"/>
    <w:rsid w:val="00B24158"/>
    <w:rsid w:val="00B26165"/>
    <w:rsid w:val="00B302F4"/>
    <w:rsid w:val="00B30736"/>
    <w:rsid w:val="00B30C30"/>
    <w:rsid w:val="00B30F57"/>
    <w:rsid w:val="00B35540"/>
    <w:rsid w:val="00B36478"/>
    <w:rsid w:val="00B36AE2"/>
    <w:rsid w:val="00B40E7C"/>
    <w:rsid w:val="00B413F4"/>
    <w:rsid w:val="00B4280B"/>
    <w:rsid w:val="00B43235"/>
    <w:rsid w:val="00B43BC9"/>
    <w:rsid w:val="00B44466"/>
    <w:rsid w:val="00B44757"/>
    <w:rsid w:val="00B45027"/>
    <w:rsid w:val="00B4543A"/>
    <w:rsid w:val="00B50065"/>
    <w:rsid w:val="00B500F2"/>
    <w:rsid w:val="00B50E10"/>
    <w:rsid w:val="00B5204D"/>
    <w:rsid w:val="00B52547"/>
    <w:rsid w:val="00B538D7"/>
    <w:rsid w:val="00B54BDF"/>
    <w:rsid w:val="00B551F5"/>
    <w:rsid w:val="00B559AC"/>
    <w:rsid w:val="00B5729C"/>
    <w:rsid w:val="00B57C96"/>
    <w:rsid w:val="00B57E52"/>
    <w:rsid w:val="00B60920"/>
    <w:rsid w:val="00B62BAA"/>
    <w:rsid w:val="00B636E5"/>
    <w:rsid w:val="00B63C1E"/>
    <w:rsid w:val="00B71F5C"/>
    <w:rsid w:val="00B72519"/>
    <w:rsid w:val="00B72680"/>
    <w:rsid w:val="00B72F60"/>
    <w:rsid w:val="00B73018"/>
    <w:rsid w:val="00B74CFA"/>
    <w:rsid w:val="00B7613B"/>
    <w:rsid w:val="00B76B2B"/>
    <w:rsid w:val="00B76C0F"/>
    <w:rsid w:val="00B77B02"/>
    <w:rsid w:val="00B81033"/>
    <w:rsid w:val="00B81B60"/>
    <w:rsid w:val="00B824D6"/>
    <w:rsid w:val="00B8375D"/>
    <w:rsid w:val="00B853D2"/>
    <w:rsid w:val="00B86866"/>
    <w:rsid w:val="00B86D75"/>
    <w:rsid w:val="00B872BD"/>
    <w:rsid w:val="00B877DD"/>
    <w:rsid w:val="00B87A1F"/>
    <w:rsid w:val="00B91FCA"/>
    <w:rsid w:val="00B92D90"/>
    <w:rsid w:val="00B93050"/>
    <w:rsid w:val="00B93AC2"/>
    <w:rsid w:val="00B9744A"/>
    <w:rsid w:val="00B97EDD"/>
    <w:rsid w:val="00BA1002"/>
    <w:rsid w:val="00BA2412"/>
    <w:rsid w:val="00BA30BC"/>
    <w:rsid w:val="00BA48F6"/>
    <w:rsid w:val="00BA599C"/>
    <w:rsid w:val="00BA63CE"/>
    <w:rsid w:val="00BA71A3"/>
    <w:rsid w:val="00BA75C2"/>
    <w:rsid w:val="00BA7C6D"/>
    <w:rsid w:val="00BB0BE7"/>
    <w:rsid w:val="00BB16C3"/>
    <w:rsid w:val="00BB16CF"/>
    <w:rsid w:val="00BB5EEF"/>
    <w:rsid w:val="00BB6793"/>
    <w:rsid w:val="00BB704C"/>
    <w:rsid w:val="00BB7362"/>
    <w:rsid w:val="00BB73E0"/>
    <w:rsid w:val="00BB7CCC"/>
    <w:rsid w:val="00BC1005"/>
    <w:rsid w:val="00BC14DA"/>
    <w:rsid w:val="00BC2F16"/>
    <w:rsid w:val="00BC38FF"/>
    <w:rsid w:val="00BC4DD5"/>
    <w:rsid w:val="00BC67D1"/>
    <w:rsid w:val="00BC68D7"/>
    <w:rsid w:val="00BC6EAE"/>
    <w:rsid w:val="00BC72C6"/>
    <w:rsid w:val="00BC78F2"/>
    <w:rsid w:val="00BC7D2A"/>
    <w:rsid w:val="00BD3A89"/>
    <w:rsid w:val="00BD51D3"/>
    <w:rsid w:val="00BD692E"/>
    <w:rsid w:val="00BD7CF7"/>
    <w:rsid w:val="00BE0AF6"/>
    <w:rsid w:val="00BE2D68"/>
    <w:rsid w:val="00BE2ED5"/>
    <w:rsid w:val="00BE4EBF"/>
    <w:rsid w:val="00BE4F75"/>
    <w:rsid w:val="00BE6534"/>
    <w:rsid w:val="00BE6DD4"/>
    <w:rsid w:val="00BE7404"/>
    <w:rsid w:val="00BE7553"/>
    <w:rsid w:val="00BE7DF2"/>
    <w:rsid w:val="00BF05C4"/>
    <w:rsid w:val="00BF09F4"/>
    <w:rsid w:val="00BF1905"/>
    <w:rsid w:val="00BF23F0"/>
    <w:rsid w:val="00BF2F92"/>
    <w:rsid w:val="00BF3B0B"/>
    <w:rsid w:val="00BF3F32"/>
    <w:rsid w:val="00BF4C9E"/>
    <w:rsid w:val="00BF61E7"/>
    <w:rsid w:val="00BF6A1D"/>
    <w:rsid w:val="00BF6AC9"/>
    <w:rsid w:val="00C01A56"/>
    <w:rsid w:val="00C01D4A"/>
    <w:rsid w:val="00C0447C"/>
    <w:rsid w:val="00C05E8D"/>
    <w:rsid w:val="00C06906"/>
    <w:rsid w:val="00C06AC0"/>
    <w:rsid w:val="00C07523"/>
    <w:rsid w:val="00C110F1"/>
    <w:rsid w:val="00C113CE"/>
    <w:rsid w:val="00C1157C"/>
    <w:rsid w:val="00C11C98"/>
    <w:rsid w:val="00C12187"/>
    <w:rsid w:val="00C13ADC"/>
    <w:rsid w:val="00C14A76"/>
    <w:rsid w:val="00C16A0F"/>
    <w:rsid w:val="00C17108"/>
    <w:rsid w:val="00C1771A"/>
    <w:rsid w:val="00C2183D"/>
    <w:rsid w:val="00C229F2"/>
    <w:rsid w:val="00C23916"/>
    <w:rsid w:val="00C23EC6"/>
    <w:rsid w:val="00C25153"/>
    <w:rsid w:val="00C2766A"/>
    <w:rsid w:val="00C276F7"/>
    <w:rsid w:val="00C31086"/>
    <w:rsid w:val="00C312CD"/>
    <w:rsid w:val="00C31696"/>
    <w:rsid w:val="00C326B9"/>
    <w:rsid w:val="00C32F39"/>
    <w:rsid w:val="00C32F89"/>
    <w:rsid w:val="00C33204"/>
    <w:rsid w:val="00C33844"/>
    <w:rsid w:val="00C338C2"/>
    <w:rsid w:val="00C34B71"/>
    <w:rsid w:val="00C35938"/>
    <w:rsid w:val="00C35AEE"/>
    <w:rsid w:val="00C35E23"/>
    <w:rsid w:val="00C3735C"/>
    <w:rsid w:val="00C41278"/>
    <w:rsid w:val="00C44423"/>
    <w:rsid w:val="00C448C8"/>
    <w:rsid w:val="00C457A8"/>
    <w:rsid w:val="00C470A6"/>
    <w:rsid w:val="00C4738E"/>
    <w:rsid w:val="00C47B88"/>
    <w:rsid w:val="00C5093A"/>
    <w:rsid w:val="00C516A9"/>
    <w:rsid w:val="00C55FA9"/>
    <w:rsid w:val="00C56CC9"/>
    <w:rsid w:val="00C5748B"/>
    <w:rsid w:val="00C576D1"/>
    <w:rsid w:val="00C60041"/>
    <w:rsid w:val="00C60534"/>
    <w:rsid w:val="00C60699"/>
    <w:rsid w:val="00C60702"/>
    <w:rsid w:val="00C624FB"/>
    <w:rsid w:val="00C63151"/>
    <w:rsid w:val="00C649C1"/>
    <w:rsid w:val="00C654FD"/>
    <w:rsid w:val="00C66706"/>
    <w:rsid w:val="00C6734E"/>
    <w:rsid w:val="00C7034C"/>
    <w:rsid w:val="00C71121"/>
    <w:rsid w:val="00C72E38"/>
    <w:rsid w:val="00C74627"/>
    <w:rsid w:val="00C76326"/>
    <w:rsid w:val="00C767CF"/>
    <w:rsid w:val="00C76A22"/>
    <w:rsid w:val="00C811E3"/>
    <w:rsid w:val="00C8122A"/>
    <w:rsid w:val="00C817CE"/>
    <w:rsid w:val="00C842AD"/>
    <w:rsid w:val="00C8531E"/>
    <w:rsid w:val="00C85B46"/>
    <w:rsid w:val="00C86A4C"/>
    <w:rsid w:val="00C86EA2"/>
    <w:rsid w:val="00C8787D"/>
    <w:rsid w:val="00C913D3"/>
    <w:rsid w:val="00C917F8"/>
    <w:rsid w:val="00C937E7"/>
    <w:rsid w:val="00C94C5D"/>
    <w:rsid w:val="00C950C6"/>
    <w:rsid w:val="00C96286"/>
    <w:rsid w:val="00CA1609"/>
    <w:rsid w:val="00CA19A1"/>
    <w:rsid w:val="00CA1BBA"/>
    <w:rsid w:val="00CA1F00"/>
    <w:rsid w:val="00CA22BF"/>
    <w:rsid w:val="00CA2428"/>
    <w:rsid w:val="00CA2F14"/>
    <w:rsid w:val="00CA530D"/>
    <w:rsid w:val="00CA583D"/>
    <w:rsid w:val="00CA590A"/>
    <w:rsid w:val="00CA5A99"/>
    <w:rsid w:val="00CA5DA0"/>
    <w:rsid w:val="00CA65F8"/>
    <w:rsid w:val="00CB07F9"/>
    <w:rsid w:val="00CB1B24"/>
    <w:rsid w:val="00CB1F47"/>
    <w:rsid w:val="00CB3612"/>
    <w:rsid w:val="00CB60B8"/>
    <w:rsid w:val="00CB6C31"/>
    <w:rsid w:val="00CB6E29"/>
    <w:rsid w:val="00CB6F8B"/>
    <w:rsid w:val="00CC0C52"/>
    <w:rsid w:val="00CC3BAB"/>
    <w:rsid w:val="00CC407E"/>
    <w:rsid w:val="00CC6355"/>
    <w:rsid w:val="00CC67F0"/>
    <w:rsid w:val="00CC6BEA"/>
    <w:rsid w:val="00CC7980"/>
    <w:rsid w:val="00CD08C2"/>
    <w:rsid w:val="00CD11BA"/>
    <w:rsid w:val="00CD1224"/>
    <w:rsid w:val="00CD1694"/>
    <w:rsid w:val="00CD1AF0"/>
    <w:rsid w:val="00CD2657"/>
    <w:rsid w:val="00CD4D75"/>
    <w:rsid w:val="00CD523F"/>
    <w:rsid w:val="00CD5571"/>
    <w:rsid w:val="00CD61CE"/>
    <w:rsid w:val="00CD6378"/>
    <w:rsid w:val="00CE01AA"/>
    <w:rsid w:val="00CE031E"/>
    <w:rsid w:val="00CE3CD1"/>
    <w:rsid w:val="00CE4269"/>
    <w:rsid w:val="00CE4314"/>
    <w:rsid w:val="00CE5B23"/>
    <w:rsid w:val="00CE5E38"/>
    <w:rsid w:val="00CF02BB"/>
    <w:rsid w:val="00CF0C3F"/>
    <w:rsid w:val="00CF12D0"/>
    <w:rsid w:val="00CF2795"/>
    <w:rsid w:val="00CF29EC"/>
    <w:rsid w:val="00CF3887"/>
    <w:rsid w:val="00CF4DB4"/>
    <w:rsid w:val="00CF4FED"/>
    <w:rsid w:val="00CF5298"/>
    <w:rsid w:val="00CF549E"/>
    <w:rsid w:val="00CF67AE"/>
    <w:rsid w:val="00D01279"/>
    <w:rsid w:val="00D01BF2"/>
    <w:rsid w:val="00D0380D"/>
    <w:rsid w:val="00D06293"/>
    <w:rsid w:val="00D0738E"/>
    <w:rsid w:val="00D1012D"/>
    <w:rsid w:val="00D11384"/>
    <w:rsid w:val="00D122B5"/>
    <w:rsid w:val="00D13A99"/>
    <w:rsid w:val="00D13FE6"/>
    <w:rsid w:val="00D151E3"/>
    <w:rsid w:val="00D2011C"/>
    <w:rsid w:val="00D201E1"/>
    <w:rsid w:val="00D21DEF"/>
    <w:rsid w:val="00D2207B"/>
    <w:rsid w:val="00D22E1A"/>
    <w:rsid w:val="00D23982"/>
    <w:rsid w:val="00D23AB4"/>
    <w:rsid w:val="00D24E4A"/>
    <w:rsid w:val="00D2543A"/>
    <w:rsid w:val="00D2546E"/>
    <w:rsid w:val="00D25B5F"/>
    <w:rsid w:val="00D30292"/>
    <w:rsid w:val="00D3030D"/>
    <w:rsid w:val="00D3236E"/>
    <w:rsid w:val="00D32AEA"/>
    <w:rsid w:val="00D32FF9"/>
    <w:rsid w:val="00D33F1C"/>
    <w:rsid w:val="00D3538D"/>
    <w:rsid w:val="00D3654D"/>
    <w:rsid w:val="00D3695B"/>
    <w:rsid w:val="00D371E5"/>
    <w:rsid w:val="00D374FE"/>
    <w:rsid w:val="00D37865"/>
    <w:rsid w:val="00D40599"/>
    <w:rsid w:val="00D419E2"/>
    <w:rsid w:val="00D435DD"/>
    <w:rsid w:val="00D436EC"/>
    <w:rsid w:val="00D447A5"/>
    <w:rsid w:val="00D46534"/>
    <w:rsid w:val="00D46B58"/>
    <w:rsid w:val="00D46DB6"/>
    <w:rsid w:val="00D47591"/>
    <w:rsid w:val="00D4794E"/>
    <w:rsid w:val="00D50B8C"/>
    <w:rsid w:val="00D525F3"/>
    <w:rsid w:val="00D5277B"/>
    <w:rsid w:val="00D534EC"/>
    <w:rsid w:val="00D552B6"/>
    <w:rsid w:val="00D55EDF"/>
    <w:rsid w:val="00D569A2"/>
    <w:rsid w:val="00D57D86"/>
    <w:rsid w:val="00D57F36"/>
    <w:rsid w:val="00D62101"/>
    <w:rsid w:val="00D64FA2"/>
    <w:rsid w:val="00D66047"/>
    <w:rsid w:val="00D707B1"/>
    <w:rsid w:val="00D71023"/>
    <w:rsid w:val="00D72230"/>
    <w:rsid w:val="00D723DF"/>
    <w:rsid w:val="00D72A25"/>
    <w:rsid w:val="00D73B2B"/>
    <w:rsid w:val="00D747D5"/>
    <w:rsid w:val="00D7718D"/>
    <w:rsid w:val="00D818D5"/>
    <w:rsid w:val="00D81A46"/>
    <w:rsid w:val="00D81C9C"/>
    <w:rsid w:val="00D82305"/>
    <w:rsid w:val="00D8246F"/>
    <w:rsid w:val="00D84086"/>
    <w:rsid w:val="00D84C91"/>
    <w:rsid w:val="00D856A3"/>
    <w:rsid w:val="00D85E80"/>
    <w:rsid w:val="00D86A3A"/>
    <w:rsid w:val="00D87586"/>
    <w:rsid w:val="00D87685"/>
    <w:rsid w:val="00D87686"/>
    <w:rsid w:val="00D92446"/>
    <w:rsid w:val="00D92878"/>
    <w:rsid w:val="00D92C7E"/>
    <w:rsid w:val="00D931EA"/>
    <w:rsid w:val="00D93F95"/>
    <w:rsid w:val="00D940F3"/>
    <w:rsid w:val="00D961F3"/>
    <w:rsid w:val="00D96CA4"/>
    <w:rsid w:val="00D96EC5"/>
    <w:rsid w:val="00D973E6"/>
    <w:rsid w:val="00D97823"/>
    <w:rsid w:val="00D97E85"/>
    <w:rsid w:val="00DA0D4A"/>
    <w:rsid w:val="00DA0E27"/>
    <w:rsid w:val="00DA308A"/>
    <w:rsid w:val="00DA314F"/>
    <w:rsid w:val="00DA332B"/>
    <w:rsid w:val="00DA510F"/>
    <w:rsid w:val="00DA6BE9"/>
    <w:rsid w:val="00DA7356"/>
    <w:rsid w:val="00DA73FA"/>
    <w:rsid w:val="00DA7C7D"/>
    <w:rsid w:val="00DB0326"/>
    <w:rsid w:val="00DB0737"/>
    <w:rsid w:val="00DB0FBE"/>
    <w:rsid w:val="00DB1020"/>
    <w:rsid w:val="00DB10F9"/>
    <w:rsid w:val="00DB2A95"/>
    <w:rsid w:val="00DB2D19"/>
    <w:rsid w:val="00DB2D83"/>
    <w:rsid w:val="00DB341C"/>
    <w:rsid w:val="00DB548B"/>
    <w:rsid w:val="00DB5A80"/>
    <w:rsid w:val="00DB5F52"/>
    <w:rsid w:val="00DB7863"/>
    <w:rsid w:val="00DB7AC2"/>
    <w:rsid w:val="00DC0A56"/>
    <w:rsid w:val="00DC16A1"/>
    <w:rsid w:val="00DC16C2"/>
    <w:rsid w:val="00DC27B6"/>
    <w:rsid w:val="00DC2D7A"/>
    <w:rsid w:val="00DC33FD"/>
    <w:rsid w:val="00DC48F4"/>
    <w:rsid w:val="00DC6B9D"/>
    <w:rsid w:val="00DD0081"/>
    <w:rsid w:val="00DD04CB"/>
    <w:rsid w:val="00DD2AE3"/>
    <w:rsid w:val="00DD3478"/>
    <w:rsid w:val="00DD51FE"/>
    <w:rsid w:val="00DD6E08"/>
    <w:rsid w:val="00DD74B7"/>
    <w:rsid w:val="00DD7C66"/>
    <w:rsid w:val="00DE0B22"/>
    <w:rsid w:val="00DE1F01"/>
    <w:rsid w:val="00DE3CD0"/>
    <w:rsid w:val="00DE7451"/>
    <w:rsid w:val="00DE7CEC"/>
    <w:rsid w:val="00DF1014"/>
    <w:rsid w:val="00DF28F6"/>
    <w:rsid w:val="00DF4FB7"/>
    <w:rsid w:val="00DF6494"/>
    <w:rsid w:val="00E004BE"/>
    <w:rsid w:val="00E0065C"/>
    <w:rsid w:val="00E03822"/>
    <w:rsid w:val="00E03BC8"/>
    <w:rsid w:val="00E06877"/>
    <w:rsid w:val="00E0690F"/>
    <w:rsid w:val="00E07EDB"/>
    <w:rsid w:val="00E108E3"/>
    <w:rsid w:val="00E13F6D"/>
    <w:rsid w:val="00E16668"/>
    <w:rsid w:val="00E172E7"/>
    <w:rsid w:val="00E1731A"/>
    <w:rsid w:val="00E17743"/>
    <w:rsid w:val="00E17894"/>
    <w:rsid w:val="00E17B3E"/>
    <w:rsid w:val="00E20505"/>
    <w:rsid w:val="00E22B0F"/>
    <w:rsid w:val="00E233E2"/>
    <w:rsid w:val="00E23E6B"/>
    <w:rsid w:val="00E242F0"/>
    <w:rsid w:val="00E2622B"/>
    <w:rsid w:val="00E26390"/>
    <w:rsid w:val="00E26F52"/>
    <w:rsid w:val="00E27E5B"/>
    <w:rsid w:val="00E3040B"/>
    <w:rsid w:val="00E30D8B"/>
    <w:rsid w:val="00E31DFE"/>
    <w:rsid w:val="00E328B3"/>
    <w:rsid w:val="00E3647A"/>
    <w:rsid w:val="00E36777"/>
    <w:rsid w:val="00E36EBB"/>
    <w:rsid w:val="00E37974"/>
    <w:rsid w:val="00E40484"/>
    <w:rsid w:val="00E43233"/>
    <w:rsid w:val="00E43A83"/>
    <w:rsid w:val="00E43D0A"/>
    <w:rsid w:val="00E44FA2"/>
    <w:rsid w:val="00E44FDA"/>
    <w:rsid w:val="00E45E62"/>
    <w:rsid w:val="00E47500"/>
    <w:rsid w:val="00E4777D"/>
    <w:rsid w:val="00E50139"/>
    <w:rsid w:val="00E51CDD"/>
    <w:rsid w:val="00E51D20"/>
    <w:rsid w:val="00E52FBE"/>
    <w:rsid w:val="00E53E0E"/>
    <w:rsid w:val="00E53FC5"/>
    <w:rsid w:val="00E548CB"/>
    <w:rsid w:val="00E553C5"/>
    <w:rsid w:val="00E55524"/>
    <w:rsid w:val="00E56AC3"/>
    <w:rsid w:val="00E56E52"/>
    <w:rsid w:val="00E60482"/>
    <w:rsid w:val="00E61280"/>
    <w:rsid w:val="00E615F7"/>
    <w:rsid w:val="00E62B55"/>
    <w:rsid w:val="00E64FEB"/>
    <w:rsid w:val="00E6522C"/>
    <w:rsid w:val="00E664C4"/>
    <w:rsid w:val="00E66DF1"/>
    <w:rsid w:val="00E70833"/>
    <w:rsid w:val="00E7263D"/>
    <w:rsid w:val="00E72F41"/>
    <w:rsid w:val="00E73C1C"/>
    <w:rsid w:val="00E7433B"/>
    <w:rsid w:val="00E74FEF"/>
    <w:rsid w:val="00E764AB"/>
    <w:rsid w:val="00E765C9"/>
    <w:rsid w:val="00E76B52"/>
    <w:rsid w:val="00E77514"/>
    <w:rsid w:val="00E80402"/>
    <w:rsid w:val="00E82C39"/>
    <w:rsid w:val="00E83D2B"/>
    <w:rsid w:val="00E85EA8"/>
    <w:rsid w:val="00E876DD"/>
    <w:rsid w:val="00E90C15"/>
    <w:rsid w:val="00E90F52"/>
    <w:rsid w:val="00E91EEF"/>
    <w:rsid w:val="00E922B2"/>
    <w:rsid w:val="00E923D2"/>
    <w:rsid w:val="00E9256D"/>
    <w:rsid w:val="00E9411C"/>
    <w:rsid w:val="00E959A6"/>
    <w:rsid w:val="00E96DFF"/>
    <w:rsid w:val="00E97B0F"/>
    <w:rsid w:val="00E97E4B"/>
    <w:rsid w:val="00EA43A8"/>
    <w:rsid w:val="00EA48A0"/>
    <w:rsid w:val="00EA4F6C"/>
    <w:rsid w:val="00EA672D"/>
    <w:rsid w:val="00EA6E75"/>
    <w:rsid w:val="00EB0FAA"/>
    <w:rsid w:val="00EB1904"/>
    <w:rsid w:val="00EB29D9"/>
    <w:rsid w:val="00EB549E"/>
    <w:rsid w:val="00EB7A91"/>
    <w:rsid w:val="00EC07B1"/>
    <w:rsid w:val="00EC0893"/>
    <w:rsid w:val="00EC1978"/>
    <w:rsid w:val="00EC200F"/>
    <w:rsid w:val="00EC21B2"/>
    <w:rsid w:val="00EC449B"/>
    <w:rsid w:val="00ED01DD"/>
    <w:rsid w:val="00ED0EB7"/>
    <w:rsid w:val="00ED10BE"/>
    <w:rsid w:val="00ED1C6B"/>
    <w:rsid w:val="00ED1F25"/>
    <w:rsid w:val="00ED255D"/>
    <w:rsid w:val="00ED2FE9"/>
    <w:rsid w:val="00ED568E"/>
    <w:rsid w:val="00ED68E5"/>
    <w:rsid w:val="00EE017E"/>
    <w:rsid w:val="00EE0B5F"/>
    <w:rsid w:val="00EE101F"/>
    <w:rsid w:val="00EE1934"/>
    <w:rsid w:val="00EE2026"/>
    <w:rsid w:val="00EE287A"/>
    <w:rsid w:val="00EE34AD"/>
    <w:rsid w:val="00EE376A"/>
    <w:rsid w:val="00EE3969"/>
    <w:rsid w:val="00EE3EC3"/>
    <w:rsid w:val="00EE4426"/>
    <w:rsid w:val="00EE4591"/>
    <w:rsid w:val="00EE488E"/>
    <w:rsid w:val="00EE48D5"/>
    <w:rsid w:val="00EE4B47"/>
    <w:rsid w:val="00EE525E"/>
    <w:rsid w:val="00EE5269"/>
    <w:rsid w:val="00EE548A"/>
    <w:rsid w:val="00EE7D33"/>
    <w:rsid w:val="00EF0880"/>
    <w:rsid w:val="00EF15BF"/>
    <w:rsid w:val="00EF1B77"/>
    <w:rsid w:val="00EF1F9E"/>
    <w:rsid w:val="00EF302D"/>
    <w:rsid w:val="00EF3AD0"/>
    <w:rsid w:val="00EF44ED"/>
    <w:rsid w:val="00EF4A2D"/>
    <w:rsid w:val="00EF5DF9"/>
    <w:rsid w:val="00EF7051"/>
    <w:rsid w:val="00EF76B6"/>
    <w:rsid w:val="00EF7A85"/>
    <w:rsid w:val="00EF7D3F"/>
    <w:rsid w:val="00F01DED"/>
    <w:rsid w:val="00F02459"/>
    <w:rsid w:val="00F031EE"/>
    <w:rsid w:val="00F03D19"/>
    <w:rsid w:val="00F05373"/>
    <w:rsid w:val="00F0599C"/>
    <w:rsid w:val="00F0600A"/>
    <w:rsid w:val="00F0649E"/>
    <w:rsid w:val="00F06810"/>
    <w:rsid w:val="00F06CBC"/>
    <w:rsid w:val="00F06F6A"/>
    <w:rsid w:val="00F10015"/>
    <w:rsid w:val="00F112AE"/>
    <w:rsid w:val="00F11B82"/>
    <w:rsid w:val="00F1361E"/>
    <w:rsid w:val="00F13F01"/>
    <w:rsid w:val="00F1467A"/>
    <w:rsid w:val="00F154BE"/>
    <w:rsid w:val="00F16252"/>
    <w:rsid w:val="00F20087"/>
    <w:rsid w:val="00F2314F"/>
    <w:rsid w:val="00F23AAC"/>
    <w:rsid w:val="00F25378"/>
    <w:rsid w:val="00F275AE"/>
    <w:rsid w:val="00F278DE"/>
    <w:rsid w:val="00F279F9"/>
    <w:rsid w:val="00F27EC9"/>
    <w:rsid w:val="00F30E01"/>
    <w:rsid w:val="00F3271E"/>
    <w:rsid w:val="00F34E76"/>
    <w:rsid w:val="00F35007"/>
    <w:rsid w:val="00F3742A"/>
    <w:rsid w:val="00F3744D"/>
    <w:rsid w:val="00F375E8"/>
    <w:rsid w:val="00F378C8"/>
    <w:rsid w:val="00F40857"/>
    <w:rsid w:val="00F40F8E"/>
    <w:rsid w:val="00F431A9"/>
    <w:rsid w:val="00F43236"/>
    <w:rsid w:val="00F43EA1"/>
    <w:rsid w:val="00F440F7"/>
    <w:rsid w:val="00F4527E"/>
    <w:rsid w:val="00F47B2F"/>
    <w:rsid w:val="00F47F34"/>
    <w:rsid w:val="00F47FA6"/>
    <w:rsid w:val="00F500FE"/>
    <w:rsid w:val="00F50299"/>
    <w:rsid w:val="00F50B2C"/>
    <w:rsid w:val="00F510AE"/>
    <w:rsid w:val="00F526A2"/>
    <w:rsid w:val="00F527E4"/>
    <w:rsid w:val="00F52D46"/>
    <w:rsid w:val="00F53049"/>
    <w:rsid w:val="00F541D5"/>
    <w:rsid w:val="00F54B01"/>
    <w:rsid w:val="00F55990"/>
    <w:rsid w:val="00F55DBD"/>
    <w:rsid w:val="00F561E8"/>
    <w:rsid w:val="00F56722"/>
    <w:rsid w:val="00F57091"/>
    <w:rsid w:val="00F5734A"/>
    <w:rsid w:val="00F57671"/>
    <w:rsid w:val="00F5768B"/>
    <w:rsid w:val="00F57E79"/>
    <w:rsid w:val="00F60044"/>
    <w:rsid w:val="00F6100D"/>
    <w:rsid w:val="00F647FB"/>
    <w:rsid w:val="00F64BEA"/>
    <w:rsid w:val="00F64FB8"/>
    <w:rsid w:val="00F66A78"/>
    <w:rsid w:val="00F670E9"/>
    <w:rsid w:val="00F679F3"/>
    <w:rsid w:val="00F67C93"/>
    <w:rsid w:val="00F72420"/>
    <w:rsid w:val="00F7457E"/>
    <w:rsid w:val="00F7582F"/>
    <w:rsid w:val="00F75A14"/>
    <w:rsid w:val="00F75E5F"/>
    <w:rsid w:val="00F76FFE"/>
    <w:rsid w:val="00F77DC2"/>
    <w:rsid w:val="00F80308"/>
    <w:rsid w:val="00F80CC6"/>
    <w:rsid w:val="00F81E72"/>
    <w:rsid w:val="00F8242C"/>
    <w:rsid w:val="00F83DA5"/>
    <w:rsid w:val="00F846C3"/>
    <w:rsid w:val="00F84770"/>
    <w:rsid w:val="00F84C22"/>
    <w:rsid w:val="00F85AB7"/>
    <w:rsid w:val="00F86463"/>
    <w:rsid w:val="00F8647A"/>
    <w:rsid w:val="00F86DF0"/>
    <w:rsid w:val="00F87E12"/>
    <w:rsid w:val="00F91617"/>
    <w:rsid w:val="00F95D9E"/>
    <w:rsid w:val="00F9675E"/>
    <w:rsid w:val="00F97167"/>
    <w:rsid w:val="00F97A6F"/>
    <w:rsid w:val="00FA039B"/>
    <w:rsid w:val="00FA1C04"/>
    <w:rsid w:val="00FA314F"/>
    <w:rsid w:val="00FA3927"/>
    <w:rsid w:val="00FA414E"/>
    <w:rsid w:val="00FA5094"/>
    <w:rsid w:val="00FA56A2"/>
    <w:rsid w:val="00FA7150"/>
    <w:rsid w:val="00FB0FAD"/>
    <w:rsid w:val="00FB1576"/>
    <w:rsid w:val="00FB3C1F"/>
    <w:rsid w:val="00FB57BA"/>
    <w:rsid w:val="00FB792D"/>
    <w:rsid w:val="00FC0290"/>
    <w:rsid w:val="00FC1B3A"/>
    <w:rsid w:val="00FC2406"/>
    <w:rsid w:val="00FC2919"/>
    <w:rsid w:val="00FC2D58"/>
    <w:rsid w:val="00FC353C"/>
    <w:rsid w:val="00FC52E1"/>
    <w:rsid w:val="00FC5933"/>
    <w:rsid w:val="00FC6342"/>
    <w:rsid w:val="00FC6C1A"/>
    <w:rsid w:val="00FD12CD"/>
    <w:rsid w:val="00FD1CDC"/>
    <w:rsid w:val="00FD1CEF"/>
    <w:rsid w:val="00FD272B"/>
    <w:rsid w:val="00FD335F"/>
    <w:rsid w:val="00FD35FC"/>
    <w:rsid w:val="00FD3616"/>
    <w:rsid w:val="00FD5028"/>
    <w:rsid w:val="00FD5B7F"/>
    <w:rsid w:val="00FE01D2"/>
    <w:rsid w:val="00FE05CF"/>
    <w:rsid w:val="00FE1583"/>
    <w:rsid w:val="00FE17DC"/>
    <w:rsid w:val="00FE42CF"/>
    <w:rsid w:val="00FE6B56"/>
    <w:rsid w:val="00FE7897"/>
    <w:rsid w:val="00FE7919"/>
    <w:rsid w:val="00FF022E"/>
    <w:rsid w:val="00FF0283"/>
    <w:rsid w:val="00FF08C9"/>
    <w:rsid w:val="00FF0AA3"/>
    <w:rsid w:val="00FF0B50"/>
    <w:rsid w:val="00FF2F03"/>
    <w:rsid w:val="00FF3798"/>
    <w:rsid w:val="00FF40FC"/>
    <w:rsid w:val="00FF5D1E"/>
    <w:rsid w:val="00FF63D9"/>
    <w:rsid w:val="00FF6AA2"/>
    <w:rsid w:val="00FF6F22"/>
    <w:rsid w:val="47665603"/>
    <w:rsid w:val="78320249"/>
    <w:rsid w:val="7C874801"/>
    <w:rsid w:val="7FE42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1CA1A49"/>
  <w15:chartTrackingRefBased/>
  <w15:docId w15:val="{4AD9DCD1-DBAE-4F40-A310-6813EA91A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MY" w:eastAsia="en-MY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76A26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overflowPunct w:val="0"/>
      <w:autoSpaceDE w:val="0"/>
      <w:autoSpaceDN w:val="0"/>
      <w:adjustRightInd w:val="0"/>
      <w:textAlignment w:val="baseline"/>
      <w:outlineLvl w:val="0"/>
    </w:pPr>
    <w:rPr>
      <w:spacing w:val="-5"/>
      <w:szCs w:val="20"/>
      <w:lang w:val="en-GB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  <w:lang w:val="en-US" w:eastAsia="en-US"/>
    </w:rPr>
  </w:style>
  <w:style w:type="character" w:customStyle="1" w:styleId="Heading2Char">
    <w:name w:val="Heading 2 Char"/>
    <w:link w:val="Heading2"/>
    <w:rPr>
      <w:sz w:val="24"/>
      <w:szCs w:val="24"/>
      <w:u w:val="single"/>
      <w:lang w:val="en-US" w:eastAsia="en-US"/>
    </w:rPr>
  </w:style>
  <w:style w:type="character" w:customStyle="1" w:styleId="BodyTextIndentChar">
    <w:name w:val="Body Text Indent Char"/>
    <w:link w:val="BodyTextIndent"/>
    <w:rPr>
      <w:sz w:val="24"/>
      <w:szCs w:val="24"/>
      <w:lang w:val="en-US" w:eastAsia="en-US"/>
    </w:rPr>
  </w:style>
  <w:style w:type="character" w:customStyle="1" w:styleId="bumpedfont15">
    <w:name w:val="bumpedfont15"/>
  </w:style>
  <w:style w:type="character" w:customStyle="1" w:styleId="FooterChar">
    <w:name w:val="Footer Char"/>
    <w:link w:val="Footer"/>
    <w:uiPriority w:val="99"/>
    <w:rPr>
      <w:sz w:val="24"/>
      <w:szCs w:val="24"/>
      <w:lang w:val="en-US" w:eastAsia="en-US"/>
    </w:rPr>
  </w:style>
  <w:style w:type="character" w:customStyle="1" w:styleId="HeaderChar">
    <w:name w:val="Header Char"/>
    <w:link w:val="Header"/>
    <w:uiPriority w:val="99"/>
    <w:rPr>
      <w:sz w:val="24"/>
      <w:szCs w:val="24"/>
      <w:lang w:val="en-US" w:eastAsia="en-US"/>
    </w:rPr>
  </w:style>
  <w:style w:type="character" w:customStyle="1" w:styleId="DateChar">
    <w:name w:val="Date Char"/>
    <w:link w:val="Date"/>
    <w:rPr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Date">
    <w:name w:val="Date"/>
    <w:basedOn w:val="Normal"/>
    <w:next w:val="Normal"/>
    <w:link w:val="DateChar"/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</w:pPr>
  </w:style>
  <w:style w:type="paragraph" w:styleId="BodyTextIndent">
    <w:name w:val="Body Text Indent"/>
    <w:basedOn w:val="Normal"/>
    <w:link w:val="BodyTextIndentChar"/>
    <w:pPr>
      <w:ind w:firstLine="720"/>
      <w:jc w:val="both"/>
    </w:pPr>
  </w:style>
  <w:style w:type="paragraph" w:styleId="BodyText">
    <w:name w:val="Body Text"/>
    <w:basedOn w:val="Normal"/>
    <w:pPr>
      <w:jc w:val="both"/>
    </w:pPr>
  </w:style>
  <w:style w:type="paragraph" w:styleId="BalloonText">
    <w:name w:val="Balloon Text"/>
    <w:basedOn w:val="Normal"/>
    <w:link w:val="BalloonTextChar"/>
    <w:rPr>
      <w:rFonts w:ascii="Tahoma" w:hAnsi="Tahoma"/>
      <w:sz w:val="16"/>
      <w:szCs w:val="16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eastAsia="zh-CN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sid w:val="000C78F6"/>
    <w:rPr>
      <w:sz w:val="16"/>
      <w:szCs w:val="16"/>
    </w:rPr>
  </w:style>
  <w:style w:type="paragraph" w:styleId="CommentText">
    <w:name w:val="annotation text"/>
    <w:basedOn w:val="Normal"/>
    <w:link w:val="CommentTextChar"/>
    <w:rsid w:val="000C78F6"/>
    <w:rPr>
      <w:sz w:val="20"/>
      <w:szCs w:val="20"/>
    </w:rPr>
  </w:style>
  <w:style w:type="character" w:customStyle="1" w:styleId="CommentTextChar">
    <w:name w:val="Comment Text Char"/>
    <w:link w:val="CommentText"/>
    <w:rsid w:val="000C78F6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0C78F6"/>
    <w:rPr>
      <w:b/>
      <w:bCs/>
    </w:rPr>
  </w:style>
  <w:style w:type="character" w:customStyle="1" w:styleId="CommentSubjectChar">
    <w:name w:val="Comment Subject Char"/>
    <w:link w:val="CommentSubject"/>
    <w:rsid w:val="000C78F6"/>
    <w:rPr>
      <w:b/>
      <w:bCs/>
      <w:lang w:val="en-US" w:eastAsia="en-US"/>
    </w:rPr>
  </w:style>
  <w:style w:type="character" w:styleId="UnresolvedMention">
    <w:name w:val="Unresolved Mention"/>
    <w:uiPriority w:val="99"/>
    <w:semiHidden/>
    <w:unhideWhenUsed/>
    <w:rsid w:val="001B1BC7"/>
    <w:rPr>
      <w:color w:val="605E5C"/>
      <w:shd w:val="clear" w:color="auto" w:fill="E1DFDD"/>
    </w:rPr>
  </w:style>
  <w:style w:type="paragraph" w:styleId="NoSpacing">
    <w:name w:val="No Spacing"/>
    <w:uiPriority w:val="99"/>
    <w:qFormat/>
    <w:rsid w:val="00F75E5F"/>
    <w:rPr>
      <w:sz w:val="24"/>
      <w:szCs w:val="24"/>
      <w:lang w:val="en-US" w:eastAsia="en-US"/>
    </w:rPr>
  </w:style>
  <w:style w:type="paragraph" w:styleId="NormalWeb">
    <w:name w:val="Normal (Web)"/>
    <w:basedOn w:val="Normal"/>
    <w:rsid w:val="003570DF"/>
    <w:rPr>
      <w:rFonts w:ascii="Times New Roman" w:hAnsi="Times New Roman"/>
    </w:rPr>
  </w:style>
  <w:style w:type="paragraph" w:styleId="Revision">
    <w:name w:val="Revision"/>
    <w:hidden/>
    <w:uiPriority w:val="99"/>
    <w:unhideWhenUsed/>
    <w:rsid w:val="001D11DC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2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8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20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978001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09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26" Type="http://schemas.openxmlformats.org/officeDocument/2006/relationships/header" Target="header1.xml"/><Relationship Id="rId7" Type="http://schemas.openxmlformats.org/officeDocument/2006/relationships/settings" Target="settings.xml"/><Relationship Id="rId29" Type="http://schemas.openxmlformats.org/officeDocument/2006/relationships/footer" Target="footer2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28" Type="http://schemas.openxmlformats.org/officeDocument/2006/relationships/header" Target="header2.xml"/><Relationship Id="rId10" Type="http://schemas.openxmlformats.org/officeDocument/2006/relationships/endnotes" Target="endnotes.xml"/><Relationship Id="rId31" Type="http://schemas.openxmlformats.org/officeDocument/2006/relationships/theme" Target="theme/theme1.xml"/><Relationship Id="rId9" Type="http://schemas.openxmlformats.org/officeDocument/2006/relationships/footnotes" Target="footnotes.xml"/><Relationship Id="rId27" Type="http://schemas.openxmlformats.org/officeDocument/2006/relationships/footer" Target="footer1.xml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A:\QualityOracle%20blueGreen.jpg" TargetMode="External"/><Relationship Id="rId1" Type="http://schemas.openxmlformats.org/officeDocument/2006/relationships/image" Target="media/image16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qualityoracle.com/" TargetMode="External"/><Relationship Id="rId2" Type="http://schemas.openxmlformats.org/officeDocument/2006/relationships/image" Target="file:///A:\QualityOracle%20blueGreen.jpg" TargetMode="External"/><Relationship Id="rId1" Type="http://schemas.openxmlformats.org/officeDocument/2006/relationships/image" Target="media/image16.jpeg"/><Relationship Id="rId6" Type="http://schemas.openxmlformats.org/officeDocument/2006/relationships/hyperlink" Target="mailto:info@qualityoracle.com" TargetMode="External"/><Relationship Id="rId5" Type="http://schemas.openxmlformats.org/officeDocument/2006/relationships/hyperlink" Target="http://www.qualityoracle.com/" TargetMode="External"/><Relationship Id="rId4" Type="http://schemas.openxmlformats.org/officeDocument/2006/relationships/hyperlink" Target="mailto:info@qualityorac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Search Report for TM</Template>
  <TotalTime>240</TotalTime>
  <Pages>5</Pages>
  <Words>1088</Words>
  <Characters>6204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Quality Oracle Sdn Bhd</Company>
  <LinksUpToDate>false</LinksUpToDate>
  <CharactersWithSpaces>7278</CharactersWithSpaces>
  <SharedDoc>false</SharedDoc>
  <HLinks>
    <vt:vector size="18" baseType="variant">
      <vt:variant>
        <vt:i4>6488156</vt:i4>
      </vt:variant>
      <vt:variant>
        <vt:i4>3</vt:i4>
      </vt:variant>
      <vt:variant>
        <vt:i4>0</vt:i4>
      </vt:variant>
      <vt:variant>
        <vt:i4>5</vt:i4>
      </vt:variant>
      <vt:variant>
        <vt:lpwstr>mailto:info@qualityoracle.com</vt:lpwstr>
      </vt:variant>
      <vt:variant>
        <vt:lpwstr/>
      </vt:variant>
      <vt:variant>
        <vt:i4>5308446</vt:i4>
      </vt:variant>
      <vt:variant>
        <vt:i4>0</vt:i4>
      </vt:variant>
      <vt:variant>
        <vt:i4>0</vt:i4>
      </vt:variant>
      <vt:variant>
        <vt:i4>5</vt:i4>
      </vt:variant>
      <vt:variant>
        <vt:lpwstr>http://www.qualityoracle.com/</vt:lpwstr>
      </vt:variant>
      <vt:variant>
        <vt:lpwstr/>
      </vt:variant>
      <vt:variant>
        <vt:i4>2228302</vt:i4>
      </vt:variant>
      <vt:variant>
        <vt:i4>7906</vt:i4>
      </vt:variant>
      <vt:variant>
        <vt:i4>1029</vt:i4>
      </vt:variant>
      <vt:variant>
        <vt:i4>1</vt:i4>
      </vt:variant>
      <vt:variant>
        <vt:lpwstr>cid:image007.jpg@01DD2987.1C1DC620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Oracle Sdn. Bhd.</dc:creator>
  <cp:keywords/>
  <dc:description/>
  <cp:lastModifiedBy>Search Report Generator</cp:lastModifiedBy>
  <cp:revision>1</cp:revision>
  <cp:lastPrinted>2026-01-12T01:00:00Z</cp:lastPrinted>
  <dcterms:created xsi:type="dcterms:W3CDTF">2026-09-11T03:18:00Z</dcterms:created>
  <dcterms:modified xsi:type="dcterms:W3CDTF">2026-09-22T08:46:00Z</dcterms:modified>
</cp:coreProperties>
</file>